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D88D88" w14:textId="77777777" w:rsidR="008D04AA" w:rsidRDefault="008D04AA" w:rsidP="009041BA">
      <w:pPr>
        <w:pStyle w:val="Heading1"/>
      </w:pPr>
      <w:r>
        <w:t xml:space="preserve">Round 2 </w:t>
      </w:r>
      <w:r w:rsidR="00DE5D72">
        <w:t>Problem</w:t>
      </w:r>
      <w:r>
        <w:t xml:space="preserve"> </w:t>
      </w:r>
      <w:r w:rsidR="006F475C">
        <w:t>2</w:t>
      </w:r>
      <w:r w:rsidR="00E80487">
        <w:t xml:space="preserve"> Nivkh</w:t>
      </w:r>
    </w:p>
    <w:p w14:paraId="7DBA7E0F" w14:textId="77777777" w:rsidR="00E80487" w:rsidRDefault="00E80487" w:rsidP="00E80487">
      <w:r>
        <w:t xml:space="preserve">Nivkh (also known as Gilyak) is a language (apparently unrelated to any other language) spoken by approximately 1,000 people in Outer Manchuria. In the following problem, someone called Balda (a male Nivkh name) needs supplies quickly because he must leave for a long journey immediately, where he must accomplish many quests. If he doesn’t have all of these items, he will not be able to complete the quests he has been assigned. Figure out how to say what Balda is asking for so that he can get going in time! Note that </w:t>
      </w:r>
      <w:r w:rsidRPr="00E80487">
        <w:rPr>
          <w:i/>
        </w:rPr>
        <w:t>p', t',</w:t>
      </w:r>
      <w:r>
        <w:t xml:space="preserve"> and </w:t>
      </w:r>
      <w:r w:rsidRPr="00E80487">
        <w:rPr>
          <w:i/>
        </w:rPr>
        <w:t>k'</w:t>
      </w:r>
      <w:r>
        <w:t xml:space="preserve"> are single sounds in Nivkh. </w:t>
      </w:r>
    </w:p>
    <w:p w14:paraId="7682F59D" w14:textId="77777777" w:rsidR="00DF6776" w:rsidRDefault="00DF6776" w:rsidP="00E80487">
      <w:r>
        <w:t>Here are some Nivkh statements and (in a different order) their English translations, followed by some further Nivkh nouns.</w:t>
      </w:r>
    </w:p>
    <w:p w14:paraId="19158518" w14:textId="77777777" w:rsidR="00DF6776" w:rsidRDefault="00E80487" w:rsidP="00DF6776">
      <w:pPr>
        <w:rPr>
          <w:noProof/>
        </w:rPr>
      </w:pPr>
      <w:r>
        <w:rPr>
          <w:noProof/>
          <w:lang w:eastAsia="en-GB"/>
        </w:rPr>
        <w:drawing>
          <wp:inline distT="0" distB="0" distL="0" distR="0" wp14:anchorId="492458F5" wp14:editId="12758DA4">
            <wp:extent cx="4482790" cy="500330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5562" cy="5028718"/>
                    </a:xfrm>
                    <a:prstGeom prst="rect">
                      <a:avLst/>
                    </a:prstGeom>
                  </pic:spPr>
                </pic:pic>
              </a:graphicData>
            </a:graphic>
          </wp:inline>
        </w:drawing>
      </w:r>
    </w:p>
    <w:p w14:paraId="699FA356" w14:textId="77777777" w:rsidR="008D04AA" w:rsidRDefault="00E80487" w:rsidP="00DF6776">
      <w:r>
        <w:rPr>
          <w:noProof/>
          <w:lang w:eastAsia="en-GB"/>
        </w:rPr>
        <w:drawing>
          <wp:inline distT="0" distB="0" distL="0" distR="0" wp14:anchorId="42C78FDD" wp14:editId="7CE6EF77">
            <wp:extent cx="1217930" cy="113093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17930" cy="1130935"/>
                    </a:xfrm>
                    <a:prstGeom prst="rect">
                      <a:avLst/>
                    </a:prstGeom>
                  </pic:spPr>
                </pic:pic>
              </a:graphicData>
            </a:graphic>
          </wp:inline>
        </w:drawing>
      </w:r>
    </w:p>
    <w:p w14:paraId="2C4A0E3C" w14:textId="77777777" w:rsidR="00DF6776" w:rsidRDefault="00DF6776" w:rsidP="00DF6776">
      <w:pPr>
        <w:rPr>
          <w:rFonts w:asciiTheme="majorHAnsi" w:eastAsiaTheme="majorEastAsia" w:hAnsiTheme="majorHAnsi" w:cstheme="majorBidi"/>
          <w:color w:val="2E74B5" w:themeColor="accent1" w:themeShade="BF"/>
          <w:sz w:val="32"/>
          <w:szCs w:val="32"/>
        </w:rPr>
      </w:pPr>
    </w:p>
    <w:p w14:paraId="3010CE2B" w14:textId="77777777" w:rsidR="00DF6776" w:rsidRDefault="00DF6776" w:rsidP="00DF6776">
      <w:r w:rsidRPr="00DF6776">
        <w:rPr>
          <w:b/>
        </w:rPr>
        <w:lastRenderedPageBreak/>
        <w:t>Q</w:t>
      </w:r>
      <w:r>
        <w:rPr>
          <w:b/>
        </w:rPr>
        <w:t>.</w:t>
      </w:r>
      <w:r w:rsidRPr="00DF6776">
        <w:rPr>
          <w:b/>
        </w:rPr>
        <w:t>2.1</w:t>
      </w:r>
      <w:r>
        <w:rPr>
          <w:b/>
        </w:rPr>
        <w:t xml:space="preserve">.  </w:t>
      </w:r>
      <w:r>
        <w:t>Match the Nivkh statements 1-23 to their English translations A-W.</w:t>
      </w:r>
    </w:p>
    <w:p w14:paraId="0FC20E35" w14:textId="1986A119" w:rsidR="00DF6776" w:rsidRDefault="00DF6776" w:rsidP="00DF6776">
      <w:r>
        <w:rPr>
          <w:b/>
        </w:rPr>
        <w:t xml:space="preserve">Q.2.2.  </w:t>
      </w:r>
      <w:r w:rsidRPr="00DF6776">
        <w:t>Translate the following into English:</w:t>
      </w:r>
      <w:r w:rsidRPr="00DF6776">
        <w:rPr>
          <w:b/>
        </w:rPr>
        <w:t xml:space="preserve"> </w:t>
      </w:r>
      <w:r>
        <w:rPr>
          <w:b/>
        </w:rPr>
        <w:t xml:space="preserve"> </w:t>
      </w:r>
      <w:r>
        <w:t xml:space="preserve">  </w:t>
      </w:r>
    </w:p>
    <w:p w14:paraId="49C598D1" w14:textId="6974A5BF" w:rsidR="00C605F5" w:rsidRDefault="00C605F5" w:rsidP="00C605F5">
      <w:pPr>
        <w:pStyle w:val="ListParagraph"/>
        <w:numPr>
          <w:ilvl w:val="0"/>
          <w:numId w:val="4"/>
        </w:numPr>
      </w:pPr>
      <w:r>
        <w:t xml:space="preserve">ñi ţpilamuxekiḑ   </w:t>
      </w:r>
    </w:p>
    <w:p w14:paraId="3C847706" w14:textId="7990A5C5" w:rsidR="00C605F5" w:rsidRDefault="00C605F5" w:rsidP="00C605F5">
      <w:pPr>
        <w:pStyle w:val="ListParagraph"/>
        <w:numPr>
          <w:ilvl w:val="0"/>
          <w:numId w:val="4"/>
        </w:numPr>
      </w:pPr>
      <w:r>
        <w:t xml:space="preserve">ñi hәzɣәfk’ekiḑ  </w:t>
      </w:r>
    </w:p>
    <w:p w14:paraId="40D6E6A3" w14:textId="77A67E12" w:rsidR="00C605F5" w:rsidRDefault="00C605F5" w:rsidP="00C605F5">
      <w:pPr>
        <w:pStyle w:val="ListParagraph"/>
        <w:numPr>
          <w:ilvl w:val="0"/>
          <w:numId w:val="4"/>
        </w:numPr>
      </w:pPr>
      <w:r>
        <w:t xml:space="preserve">ñi tәfləŋgxekiḑ     </w:t>
      </w:r>
    </w:p>
    <w:p w14:paraId="0F5AE3AB" w14:textId="52E807B1" w:rsidR="00C605F5" w:rsidRDefault="00C605F5" w:rsidP="00C605F5">
      <w:pPr>
        <w:pStyle w:val="ListParagraph"/>
        <w:numPr>
          <w:ilvl w:val="0"/>
          <w:numId w:val="4"/>
        </w:numPr>
      </w:pPr>
      <w:r>
        <w:t xml:space="preserve">ñi p’eţusk’ekiḑ  </w:t>
      </w:r>
    </w:p>
    <w:p w14:paraId="22A7BEC7" w14:textId="4F200C3D" w:rsidR="00DF6776" w:rsidRPr="00C605F5" w:rsidRDefault="00C605F5" w:rsidP="00C605F5">
      <w:pPr>
        <w:pStyle w:val="ListParagraph"/>
        <w:numPr>
          <w:ilvl w:val="0"/>
          <w:numId w:val="4"/>
        </w:numPr>
      </w:pPr>
      <w:r>
        <w:t xml:space="preserve">ñi ahaqxekiḑ  </w:t>
      </w:r>
    </w:p>
    <w:p w14:paraId="184EA2A0" w14:textId="77777777" w:rsidR="00DF6776" w:rsidRPr="00DF6776" w:rsidRDefault="00DF6776" w:rsidP="00DF6776">
      <w:pPr>
        <w:rPr>
          <w:b/>
        </w:rPr>
      </w:pPr>
      <w:r w:rsidRPr="00DF6776">
        <w:rPr>
          <w:b/>
        </w:rPr>
        <w:t>Q.2.3.</w:t>
      </w:r>
      <w:r>
        <w:rPr>
          <w:b/>
        </w:rPr>
        <w:t xml:space="preserve">  </w:t>
      </w:r>
      <w:r w:rsidRPr="00D41D01">
        <w:t>Translate the following into Nivkh:</w:t>
      </w:r>
    </w:p>
    <w:p w14:paraId="1BC18ECC" w14:textId="77777777" w:rsidR="00D41D01" w:rsidRPr="00D41D01" w:rsidRDefault="00D41D01" w:rsidP="00D41D01">
      <w:pPr>
        <w:pStyle w:val="ListParagraph"/>
        <w:numPr>
          <w:ilvl w:val="0"/>
          <w:numId w:val="2"/>
        </w:numPr>
      </w:pPr>
      <w:r w:rsidRPr="00D41D01">
        <w:t xml:space="preserve">I need your big track. </w:t>
      </w:r>
    </w:p>
    <w:p w14:paraId="6B8FE433" w14:textId="77777777" w:rsidR="00D41D01" w:rsidRPr="00D41D01" w:rsidRDefault="00D41D01" w:rsidP="00D41D01">
      <w:pPr>
        <w:pStyle w:val="ListParagraph"/>
        <w:numPr>
          <w:ilvl w:val="0"/>
          <w:numId w:val="2"/>
        </w:numPr>
      </w:pPr>
      <w:r w:rsidRPr="00D41D01">
        <w:t xml:space="preserve">I need my knife. </w:t>
      </w:r>
    </w:p>
    <w:p w14:paraId="0A326C4C" w14:textId="77777777" w:rsidR="00D41D01" w:rsidRPr="00D41D01" w:rsidRDefault="00D41D01" w:rsidP="00D41D01">
      <w:pPr>
        <w:pStyle w:val="ListParagraph"/>
        <w:numPr>
          <w:ilvl w:val="0"/>
          <w:numId w:val="2"/>
        </w:numPr>
      </w:pPr>
      <w:r w:rsidRPr="00D41D01">
        <w:t xml:space="preserve">I need that cap over there. </w:t>
      </w:r>
    </w:p>
    <w:p w14:paraId="4B714526" w14:textId="77777777" w:rsidR="00D41D01" w:rsidRPr="00D41D01" w:rsidRDefault="00D41D01" w:rsidP="00D41D01">
      <w:pPr>
        <w:pStyle w:val="ListParagraph"/>
        <w:numPr>
          <w:ilvl w:val="0"/>
          <w:numId w:val="2"/>
        </w:numPr>
      </w:pPr>
      <w:r w:rsidRPr="00D41D01">
        <w:t xml:space="preserve">I need your hare. </w:t>
      </w:r>
    </w:p>
    <w:p w14:paraId="53769CB8" w14:textId="77777777" w:rsidR="00DF6776" w:rsidRDefault="00D41D01" w:rsidP="00D41D01">
      <w:pPr>
        <w:pStyle w:val="ListParagraph"/>
        <w:numPr>
          <w:ilvl w:val="0"/>
          <w:numId w:val="2"/>
        </w:numPr>
      </w:pPr>
      <w:r w:rsidRPr="00D41D01">
        <w:t>I need my nail.</w:t>
      </w:r>
    </w:p>
    <w:p w14:paraId="385A28F3" w14:textId="77777777" w:rsidR="000017E9" w:rsidRDefault="000017E9">
      <w:pPr>
        <w:spacing w:after="0" w:line="240" w:lineRule="auto"/>
      </w:pPr>
      <w:r>
        <w:br w:type="page"/>
      </w:r>
    </w:p>
    <w:p w14:paraId="503117B5" w14:textId="77777777" w:rsidR="000017E9" w:rsidRDefault="000017E9" w:rsidP="000017E9">
      <w:pPr>
        <w:pStyle w:val="Heading2"/>
      </w:pPr>
      <w:r>
        <w:lastRenderedPageBreak/>
        <w:t>Problem 2 Nivkh</w:t>
      </w:r>
    </w:p>
    <w:tbl>
      <w:tblPr>
        <w:tblStyle w:val="TableGrid"/>
        <w:tblW w:w="9067" w:type="dxa"/>
        <w:tblLook w:val="04A0" w:firstRow="1" w:lastRow="0" w:firstColumn="1" w:lastColumn="0" w:noHBand="0" w:noVBand="1"/>
      </w:tblPr>
      <w:tblGrid>
        <w:gridCol w:w="697"/>
        <w:gridCol w:w="697"/>
        <w:gridCol w:w="698"/>
        <w:gridCol w:w="697"/>
        <w:gridCol w:w="698"/>
        <w:gridCol w:w="697"/>
        <w:gridCol w:w="698"/>
        <w:gridCol w:w="697"/>
        <w:gridCol w:w="698"/>
        <w:gridCol w:w="697"/>
        <w:gridCol w:w="698"/>
        <w:gridCol w:w="697"/>
        <w:gridCol w:w="698"/>
      </w:tblGrid>
      <w:tr w:rsidR="000017E9" w14:paraId="5FD895D7" w14:textId="77777777" w:rsidTr="00E0712E">
        <w:tc>
          <w:tcPr>
            <w:tcW w:w="697" w:type="dxa"/>
            <w:vMerge w:val="restart"/>
          </w:tcPr>
          <w:p w14:paraId="06676A53" w14:textId="77777777" w:rsidR="000017E9" w:rsidRDefault="000017E9" w:rsidP="00E0712E">
            <w:bookmarkStart w:id="0" w:name="_Hlk509167231"/>
            <w:r>
              <w:t>2.1</w:t>
            </w:r>
          </w:p>
        </w:tc>
        <w:tc>
          <w:tcPr>
            <w:tcW w:w="697" w:type="dxa"/>
          </w:tcPr>
          <w:p w14:paraId="4866B763" w14:textId="77777777" w:rsidR="000017E9" w:rsidRDefault="000017E9" w:rsidP="00E0712E">
            <w:r>
              <w:t>1</w:t>
            </w:r>
          </w:p>
        </w:tc>
        <w:tc>
          <w:tcPr>
            <w:tcW w:w="698" w:type="dxa"/>
          </w:tcPr>
          <w:p w14:paraId="27962483" w14:textId="77777777" w:rsidR="000017E9" w:rsidRDefault="000017E9" w:rsidP="00E0712E">
            <w:r>
              <w:t>2</w:t>
            </w:r>
          </w:p>
        </w:tc>
        <w:tc>
          <w:tcPr>
            <w:tcW w:w="697" w:type="dxa"/>
          </w:tcPr>
          <w:p w14:paraId="46037D5F" w14:textId="77777777" w:rsidR="000017E9" w:rsidRDefault="000017E9" w:rsidP="00E0712E">
            <w:r>
              <w:t>3</w:t>
            </w:r>
          </w:p>
        </w:tc>
        <w:tc>
          <w:tcPr>
            <w:tcW w:w="698" w:type="dxa"/>
          </w:tcPr>
          <w:p w14:paraId="0EED7FCE" w14:textId="77777777" w:rsidR="000017E9" w:rsidRDefault="000017E9" w:rsidP="00E0712E">
            <w:r>
              <w:t>4</w:t>
            </w:r>
          </w:p>
        </w:tc>
        <w:tc>
          <w:tcPr>
            <w:tcW w:w="697" w:type="dxa"/>
          </w:tcPr>
          <w:p w14:paraId="484CB097" w14:textId="77777777" w:rsidR="000017E9" w:rsidRDefault="000017E9" w:rsidP="00E0712E">
            <w:r>
              <w:t>5</w:t>
            </w:r>
          </w:p>
        </w:tc>
        <w:tc>
          <w:tcPr>
            <w:tcW w:w="698" w:type="dxa"/>
          </w:tcPr>
          <w:p w14:paraId="411F77E2" w14:textId="77777777" w:rsidR="000017E9" w:rsidRDefault="000017E9" w:rsidP="00E0712E">
            <w:r>
              <w:t>6</w:t>
            </w:r>
          </w:p>
        </w:tc>
        <w:tc>
          <w:tcPr>
            <w:tcW w:w="697" w:type="dxa"/>
          </w:tcPr>
          <w:p w14:paraId="6F46E992" w14:textId="77777777" w:rsidR="000017E9" w:rsidRDefault="000017E9" w:rsidP="00E0712E">
            <w:r>
              <w:t>7</w:t>
            </w:r>
          </w:p>
        </w:tc>
        <w:tc>
          <w:tcPr>
            <w:tcW w:w="698" w:type="dxa"/>
          </w:tcPr>
          <w:p w14:paraId="0E7B8964" w14:textId="77777777" w:rsidR="000017E9" w:rsidRDefault="000017E9" w:rsidP="00E0712E">
            <w:r>
              <w:t>8</w:t>
            </w:r>
          </w:p>
        </w:tc>
        <w:tc>
          <w:tcPr>
            <w:tcW w:w="697" w:type="dxa"/>
          </w:tcPr>
          <w:p w14:paraId="345284D7" w14:textId="77777777" w:rsidR="000017E9" w:rsidRDefault="000017E9" w:rsidP="00E0712E">
            <w:r>
              <w:t>9</w:t>
            </w:r>
          </w:p>
        </w:tc>
        <w:tc>
          <w:tcPr>
            <w:tcW w:w="698" w:type="dxa"/>
          </w:tcPr>
          <w:p w14:paraId="5CBEF8D5" w14:textId="77777777" w:rsidR="000017E9" w:rsidRDefault="000017E9" w:rsidP="00E0712E">
            <w:r>
              <w:t xml:space="preserve">10    </w:t>
            </w:r>
          </w:p>
        </w:tc>
        <w:tc>
          <w:tcPr>
            <w:tcW w:w="697" w:type="dxa"/>
          </w:tcPr>
          <w:p w14:paraId="255CDD38" w14:textId="77777777" w:rsidR="000017E9" w:rsidRDefault="000017E9" w:rsidP="00E0712E">
            <w:r>
              <w:t>11</w:t>
            </w:r>
          </w:p>
        </w:tc>
        <w:tc>
          <w:tcPr>
            <w:tcW w:w="698" w:type="dxa"/>
          </w:tcPr>
          <w:p w14:paraId="769F7F03" w14:textId="77777777" w:rsidR="000017E9" w:rsidRDefault="000017E9" w:rsidP="00E0712E">
            <w:r>
              <w:t>12</w:t>
            </w:r>
          </w:p>
        </w:tc>
      </w:tr>
      <w:tr w:rsidR="000017E9" w14:paraId="79920363" w14:textId="77777777" w:rsidTr="00E0712E">
        <w:tc>
          <w:tcPr>
            <w:tcW w:w="697" w:type="dxa"/>
            <w:vMerge/>
          </w:tcPr>
          <w:p w14:paraId="12F94DC6" w14:textId="77777777" w:rsidR="000017E9" w:rsidRDefault="000017E9" w:rsidP="00E0712E"/>
        </w:tc>
        <w:tc>
          <w:tcPr>
            <w:tcW w:w="697" w:type="dxa"/>
          </w:tcPr>
          <w:p w14:paraId="0129514B" w14:textId="77777777" w:rsidR="000017E9" w:rsidRDefault="000017E9" w:rsidP="00E0712E"/>
        </w:tc>
        <w:tc>
          <w:tcPr>
            <w:tcW w:w="698" w:type="dxa"/>
          </w:tcPr>
          <w:p w14:paraId="29204BBE" w14:textId="77777777" w:rsidR="000017E9" w:rsidRDefault="000017E9" w:rsidP="00E0712E"/>
        </w:tc>
        <w:tc>
          <w:tcPr>
            <w:tcW w:w="697" w:type="dxa"/>
          </w:tcPr>
          <w:p w14:paraId="570672EB" w14:textId="77777777" w:rsidR="000017E9" w:rsidRDefault="000017E9" w:rsidP="00E0712E"/>
        </w:tc>
        <w:tc>
          <w:tcPr>
            <w:tcW w:w="698" w:type="dxa"/>
          </w:tcPr>
          <w:p w14:paraId="2D737DDF" w14:textId="77777777" w:rsidR="000017E9" w:rsidRDefault="000017E9" w:rsidP="00E0712E"/>
        </w:tc>
        <w:tc>
          <w:tcPr>
            <w:tcW w:w="697" w:type="dxa"/>
          </w:tcPr>
          <w:p w14:paraId="42B0A3BC" w14:textId="77777777" w:rsidR="000017E9" w:rsidRDefault="000017E9" w:rsidP="00E0712E"/>
        </w:tc>
        <w:tc>
          <w:tcPr>
            <w:tcW w:w="698" w:type="dxa"/>
          </w:tcPr>
          <w:p w14:paraId="0D864754" w14:textId="77777777" w:rsidR="000017E9" w:rsidRDefault="000017E9" w:rsidP="00E0712E"/>
        </w:tc>
        <w:tc>
          <w:tcPr>
            <w:tcW w:w="697" w:type="dxa"/>
          </w:tcPr>
          <w:p w14:paraId="736B27CC" w14:textId="77777777" w:rsidR="000017E9" w:rsidRDefault="000017E9" w:rsidP="00E0712E"/>
        </w:tc>
        <w:tc>
          <w:tcPr>
            <w:tcW w:w="698" w:type="dxa"/>
          </w:tcPr>
          <w:p w14:paraId="70E2A57B" w14:textId="77777777" w:rsidR="000017E9" w:rsidRDefault="000017E9" w:rsidP="00E0712E"/>
        </w:tc>
        <w:tc>
          <w:tcPr>
            <w:tcW w:w="697" w:type="dxa"/>
          </w:tcPr>
          <w:p w14:paraId="41F360EF" w14:textId="77777777" w:rsidR="000017E9" w:rsidRDefault="000017E9" w:rsidP="00E0712E"/>
        </w:tc>
        <w:tc>
          <w:tcPr>
            <w:tcW w:w="698" w:type="dxa"/>
          </w:tcPr>
          <w:p w14:paraId="30DA9767" w14:textId="77777777" w:rsidR="000017E9" w:rsidRDefault="000017E9" w:rsidP="00E0712E"/>
        </w:tc>
        <w:tc>
          <w:tcPr>
            <w:tcW w:w="697" w:type="dxa"/>
          </w:tcPr>
          <w:p w14:paraId="4CEF1772" w14:textId="77777777" w:rsidR="000017E9" w:rsidRDefault="000017E9" w:rsidP="00E0712E"/>
        </w:tc>
        <w:tc>
          <w:tcPr>
            <w:tcW w:w="698" w:type="dxa"/>
          </w:tcPr>
          <w:p w14:paraId="0B633FC4" w14:textId="77777777" w:rsidR="000017E9" w:rsidRDefault="000017E9" w:rsidP="00E0712E"/>
        </w:tc>
      </w:tr>
      <w:tr w:rsidR="000017E9" w14:paraId="218B259D" w14:textId="77777777" w:rsidTr="00E0712E">
        <w:tc>
          <w:tcPr>
            <w:tcW w:w="697" w:type="dxa"/>
            <w:vMerge/>
          </w:tcPr>
          <w:p w14:paraId="7198EE37" w14:textId="77777777" w:rsidR="000017E9" w:rsidRDefault="000017E9" w:rsidP="00E0712E"/>
        </w:tc>
        <w:tc>
          <w:tcPr>
            <w:tcW w:w="697" w:type="dxa"/>
          </w:tcPr>
          <w:p w14:paraId="12F79A8F" w14:textId="77777777" w:rsidR="000017E9" w:rsidRDefault="000017E9" w:rsidP="00E0712E">
            <w:r>
              <w:t xml:space="preserve">13 </w:t>
            </w:r>
          </w:p>
        </w:tc>
        <w:tc>
          <w:tcPr>
            <w:tcW w:w="698" w:type="dxa"/>
          </w:tcPr>
          <w:p w14:paraId="3FF12D0D" w14:textId="77777777" w:rsidR="000017E9" w:rsidRDefault="000017E9" w:rsidP="00E0712E">
            <w:r>
              <w:t>14</w:t>
            </w:r>
          </w:p>
        </w:tc>
        <w:tc>
          <w:tcPr>
            <w:tcW w:w="697" w:type="dxa"/>
          </w:tcPr>
          <w:p w14:paraId="225A220B" w14:textId="77777777" w:rsidR="000017E9" w:rsidRDefault="000017E9" w:rsidP="00E0712E">
            <w:r>
              <w:t>15</w:t>
            </w:r>
          </w:p>
        </w:tc>
        <w:tc>
          <w:tcPr>
            <w:tcW w:w="698" w:type="dxa"/>
          </w:tcPr>
          <w:p w14:paraId="76D8BD0F" w14:textId="77777777" w:rsidR="000017E9" w:rsidRDefault="000017E9" w:rsidP="00E0712E">
            <w:r>
              <w:t>16</w:t>
            </w:r>
          </w:p>
        </w:tc>
        <w:tc>
          <w:tcPr>
            <w:tcW w:w="697" w:type="dxa"/>
          </w:tcPr>
          <w:p w14:paraId="73D9EA13" w14:textId="77777777" w:rsidR="000017E9" w:rsidRDefault="000017E9" w:rsidP="00E0712E">
            <w:r>
              <w:t>17</w:t>
            </w:r>
          </w:p>
        </w:tc>
        <w:tc>
          <w:tcPr>
            <w:tcW w:w="698" w:type="dxa"/>
          </w:tcPr>
          <w:p w14:paraId="09F5BE09" w14:textId="77777777" w:rsidR="000017E9" w:rsidRDefault="000017E9" w:rsidP="00E0712E">
            <w:r>
              <w:t>18</w:t>
            </w:r>
          </w:p>
        </w:tc>
        <w:tc>
          <w:tcPr>
            <w:tcW w:w="697" w:type="dxa"/>
          </w:tcPr>
          <w:p w14:paraId="33881EBC" w14:textId="77777777" w:rsidR="000017E9" w:rsidRDefault="000017E9" w:rsidP="00E0712E">
            <w:r>
              <w:t>19</w:t>
            </w:r>
          </w:p>
        </w:tc>
        <w:tc>
          <w:tcPr>
            <w:tcW w:w="698" w:type="dxa"/>
          </w:tcPr>
          <w:p w14:paraId="080FE65F" w14:textId="77777777" w:rsidR="000017E9" w:rsidRDefault="000017E9" w:rsidP="00E0712E">
            <w:r>
              <w:t>20</w:t>
            </w:r>
          </w:p>
        </w:tc>
        <w:tc>
          <w:tcPr>
            <w:tcW w:w="697" w:type="dxa"/>
          </w:tcPr>
          <w:p w14:paraId="65057658" w14:textId="77777777" w:rsidR="000017E9" w:rsidRDefault="000017E9" w:rsidP="00E0712E">
            <w:r>
              <w:t>21</w:t>
            </w:r>
          </w:p>
        </w:tc>
        <w:tc>
          <w:tcPr>
            <w:tcW w:w="698" w:type="dxa"/>
          </w:tcPr>
          <w:p w14:paraId="1D99F1C7" w14:textId="77777777" w:rsidR="000017E9" w:rsidRDefault="000017E9" w:rsidP="00E0712E">
            <w:r>
              <w:t>22</w:t>
            </w:r>
          </w:p>
        </w:tc>
        <w:tc>
          <w:tcPr>
            <w:tcW w:w="697" w:type="dxa"/>
          </w:tcPr>
          <w:p w14:paraId="35DD10AC" w14:textId="77777777" w:rsidR="000017E9" w:rsidRDefault="000017E9" w:rsidP="00E0712E">
            <w:r>
              <w:t>23</w:t>
            </w:r>
          </w:p>
        </w:tc>
        <w:tc>
          <w:tcPr>
            <w:tcW w:w="698" w:type="dxa"/>
          </w:tcPr>
          <w:p w14:paraId="7CD564DB" w14:textId="77777777" w:rsidR="000017E9" w:rsidRDefault="000017E9" w:rsidP="00E0712E"/>
        </w:tc>
      </w:tr>
      <w:tr w:rsidR="000017E9" w14:paraId="66853492" w14:textId="77777777" w:rsidTr="00E0712E">
        <w:tc>
          <w:tcPr>
            <w:tcW w:w="697" w:type="dxa"/>
            <w:vMerge/>
          </w:tcPr>
          <w:p w14:paraId="722EBBD8" w14:textId="77777777" w:rsidR="000017E9" w:rsidRDefault="000017E9" w:rsidP="00E0712E"/>
        </w:tc>
        <w:tc>
          <w:tcPr>
            <w:tcW w:w="697" w:type="dxa"/>
          </w:tcPr>
          <w:p w14:paraId="05E93613" w14:textId="77777777" w:rsidR="000017E9" w:rsidRDefault="000017E9" w:rsidP="00E0712E"/>
        </w:tc>
        <w:tc>
          <w:tcPr>
            <w:tcW w:w="698" w:type="dxa"/>
          </w:tcPr>
          <w:p w14:paraId="5ECC19E4" w14:textId="77777777" w:rsidR="000017E9" w:rsidRDefault="000017E9" w:rsidP="00E0712E"/>
        </w:tc>
        <w:tc>
          <w:tcPr>
            <w:tcW w:w="697" w:type="dxa"/>
          </w:tcPr>
          <w:p w14:paraId="570A395C" w14:textId="77777777" w:rsidR="000017E9" w:rsidRDefault="000017E9" w:rsidP="00E0712E"/>
        </w:tc>
        <w:tc>
          <w:tcPr>
            <w:tcW w:w="698" w:type="dxa"/>
          </w:tcPr>
          <w:p w14:paraId="3E477017" w14:textId="77777777" w:rsidR="000017E9" w:rsidRDefault="000017E9" w:rsidP="00E0712E"/>
        </w:tc>
        <w:tc>
          <w:tcPr>
            <w:tcW w:w="697" w:type="dxa"/>
          </w:tcPr>
          <w:p w14:paraId="55A3EAE3" w14:textId="77777777" w:rsidR="000017E9" w:rsidRDefault="000017E9" w:rsidP="00E0712E"/>
        </w:tc>
        <w:tc>
          <w:tcPr>
            <w:tcW w:w="698" w:type="dxa"/>
          </w:tcPr>
          <w:p w14:paraId="0C76D9B7" w14:textId="77777777" w:rsidR="000017E9" w:rsidRDefault="000017E9" w:rsidP="00E0712E"/>
        </w:tc>
        <w:tc>
          <w:tcPr>
            <w:tcW w:w="697" w:type="dxa"/>
          </w:tcPr>
          <w:p w14:paraId="468AED63" w14:textId="77777777" w:rsidR="000017E9" w:rsidRDefault="000017E9" w:rsidP="00E0712E"/>
        </w:tc>
        <w:tc>
          <w:tcPr>
            <w:tcW w:w="698" w:type="dxa"/>
          </w:tcPr>
          <w:p w14:paraId="5AC1D9BD" w14:textId="77777777" w:rsidR="000017E9" w:rsidRDefault="000017E9" w:rsidP="00E0712E"/>
        </w:tc>
        <w:tc>
          <w:tcPr>
            <w:tcW w:w="697" w:type="dxa"/>
          </w:tcPr>
          <w:p w14:paraId="59CAFB47" w14:textId="77777777" w:rsidR="000017E9" w:rsidRDefault="000017E9" w:rsidP="00E0712E"/>
        </w:tc>
        <w:tc>
          <w:tcPr>
            <w:tcW w:w="698" w:type="dxa"/>
          </w:tcPr>
          <w:p w14:paraId="5B16C7E8" w14:textId="77777777" w:rsidR="000017E9" w:rsidRDefault="000017E9" w:rsidP="00E0712E"/>
        </w:tc>
        <w:tc>
          <w:tcPr>
            <w:tcW w:w="697" w:type="dxa"/>
          </w:tcPr>
          <w:p w14:paraId="13FFE574" w14:textId="77777777" w:rsidR="000017E9" w:rsidRDefault="000017E9" w:rsidP="00E0712E"/>
        </w:tc>
        <w:tc>
          <w:tcPr>
            <w:tcW w:w="698" w:type="dxa"/>
          </w:tcPr>
          <w:p w14:paraId="5B124245" w14:textId="77777777" w:rsidR="000017E9" w:rsidRDefault="000017E9" w:rsidP="00E0712E"/>
        </w:tc>
      </w:tr>
      <w:tr w:rsidR="000017E9" w14:paraId="4F5C34B4" w14:textId="77777777" w:rsidTr="00E0712E">
        <w:tc>
          <w:tcPr>
            <w:tcW w:w="697" w:type="dxa"/>
            <w:vMerge w:val="restart"/>
          </w:tcPr>
          <w:p w14:paraId="1F3EA746" w14:textId="77777777" w:rsidR="000017E9" w:rsidRDefault="000017E9" w:rsidP="00E0712E">
            <w:r>
              <w:t>2.2</w:t>
            </w:r>
          </w:p>
        </w:tc>
        <w:tc>
          <w:tcPr>
            <w:tcW w:w="4185" w:type="dxa"/>
            <w:gridSpan w:val="6"/>
          </w:tcPr>
          <w:p w14:paraId="41A3E0ED" w14:textId="77777777" w:rsidR="000017E9" w:rsidRDefault="000017E9" w:rsidP="00E0712E">
            <w:r>
              <w:t>a.</w:t>
            </w:r>
          </w:p>
        </w:tc>
        <w:tc>
          <w:tcPr>
            <w:tcW w:w="4185" w:type="dxa"/>
            <w:gridSpan w:val="6"/>
          </w:tcPr>
          <w:p w14:paraId="46F8BC4A" w14:textId="77777777" w:rsidR="000017E9" w:rsidRDefault="000017E9" w:rsidP="00E0712E">
            <w:r>
              <w:t>b.</w:t>
            </w:r>
          </w:p>
        </w:tc>
      </w:tr>
      <w:tr w:rsidR="000017E9" w14:paraId="0D764C41" w14:textId="77777777" w:rsidTr="00E0712E">
        <w:tc>
          <w:tcPr>
            <w:tcW w:w="697" w:type="dxa"/>
            <w:vMerge/>
          </w:tcPr>
          <w:p w14:paraId="1F5EC4B8" w14:textId="77777777" w:rsidR="000017E9" w:rsidRDefault="000017E9" w:rsidP="00E0712E"/>
        </w:tc>
        <w:tc>
          <w:tcPr>
            <w:tcW w:w="4185" w:type="dxa"/>
            <w:gridSpan w:val="6"/>
          </w:tcPr>
          <w:p w14:paraId="11AD8CD4" w14:textId="77777777" w:rsidR="000017E9" w:rsidRDefault="000017E9" w:rsidP="00E0712E">
            <w:r>
              <w:t>c.</w:t>
            </w:r>
          </w:p>
        </w:tc>
        <w:tc>
          <w:tcPr>
            <w:tcW w:w="4185" w:type="dxa"/>
            <w:gridSpan w:val="6"/>
          </w:tcPr>
          <w:p w14:paraId="4A006D84" w14:textId="77777777" w:rsidR="000017E9" w:rsidRDefault="000017E9" w:rsidP="00E0712E">
            <w:r>
              <w:t>d.</w:t>
            </w:r>
          </w:p>
        </w:tc>
      </w:tr>
      <w:tr w:rsidR="000017E9" w14:paraId="7130F8CF" w14:textId="77777777" w:rsidTr="00E0712E">
        <w:tc>
          <w:tcPr>
            <w:tcW w:w="697" w:type="dxa"/>
            <w:vMerge/>
          </w:tcPr>
          <w:p w14:paraId="0E58114A" w14:textId="77777777" w:rsidR="000017E9" w:rsidRDefault="000017E9" w:rsidP="00E0712E"/>
        </w:tc>
        <w:tc>
          <w:tcPr>
            <w:tcW w:w="8370" w:type="dxa"/>
            <w:gridSpan w:val="12"/>
          </w:tcPr>
          <w:p w14:paraId="639BF5C9" w14:textId="77777777" w:rsidR="000017E9" w:rsidRDefault="000017E9" w:rsidP="00E0712E">
            <w:r>
              <w:t xml:space="preserve">e. </w:t>
            </w:r>
          </w:p>
        </w:tc>
      </w:tr>
      <w:tr w:rsidR="000017E9" w14:paraId="2A8EE803" w14:textId="77777777" w:rsidTr="00E0712E">
        <w:tc>
          <w:tcPr>
            <w:tcW w:w="697" w:type="dxa"/>
            <w:vMerge w:val="restart"/>
          </w:tcPr>
          <w:p w14:paraId="7EC60067" w14:textId="77777777" w:rsidR="000017E9" w:rsidRDefault="000017E9" w:rsidP="00E0712E">
            <w:bookmarkStart w:id="1" w:name="_GoBack"/>
            <w:bookmarkEnd w:id="1"/>
            <w:r>
              <w:t>2.3</w:t>
            </w:r>
          </w:p>
        </w:tc>
        <w:tc>
          <w:tcPr>
            <w:tcW w:w="4185" w:type="dxa"/>
            <w:gridSpan w:val="6"/>
          </w:tcPr>
          <w:p w14:paraId="0D0A5C24" w14:textId="77777777" w:rsidR="000017E9" w:rsidRDefault="000017E9" w:rsidP="00E0712E">
            <w:r>
              <w:t>a.</w:t>
            </w:r>
          </w:p>
        </w:tc>
        <w:tc>
          <w:tcPr>
            <w:tcW w:w="4185" w:type="dxa"/>
            <w:gridSpan w:val="6"/>
          </w:tcPr>
          <w:p w14:paraId="617D9A22" w14:textId="77777777" w:rsidR="000017E9" w:rsidRDefault="000017E9" w:rsidP="00E0712E">
            <w:r>
              <w:t>b.</w:t>
            </w:r>
          </w:p>
        </w:tc>
      </w:tr>
      <w:tr w:rsidR="000017E9" w14:paraId="65773998" w14:textId="77777777" w:rsidTr="00E0712E">
        <w:tc>
          <w:tcPr>
            <w:tcW w:w="697" w:type="dxa"/>
            <w:vMerge/>
          </w:tcPr>
          <w:p w14:paraId="476796E0" w14:textId="77777777" w:rsidR="000017E9" w:rsidRDefault="000017E9" w:rsidP="00E0712E"/>
        </w:tc>
        <w:tc>
          <w:tcPr>
            <w:tcW w:w="4185" w:type="dxa"/>
            <w:gridSpan w:val="6"/>
          </w:tcPr>
          <w:p w14:paraId="6C13FCC5" w14:textId="77777777" w:rsidR="000017E9" w:rsidRDefault="000017E9" w:rsidP="00E0712E">
            <w:r>
              <w:t>c.</w:t>
            </w:r>
          </w:p>
        </w:tc>
        <w:tc>
          <w:tcPr>
            <w:tcW w:w="4185" w:type="dxa"/>
            <w:gridSpan w:val="6"/>
          </w:tcPr>
          <w:p w14:paraId="55D4F2E6" w14:textId="77777777" w:rsidR="000017E9" w:rsidRDefault="000017E9" w:rsidP="00E0712E">
            <w:r>
              <w:t>d.</w:t>
            </w:r>
          </w:p>
        </w:tc>
      </w:tr>
      <w:tr w:rsidR="000017E9" w14:paraId="58FFC7B5" w14:textId="77777777" w:rsidTr="00E0712E">
        <w:tc>
          <w:tcPr>
            <w:tcW w:w="697" w:type="dxa"/>
            <w:vMerge/>
          </w:tcPr>
          <w:p w14:paraId="29E96678" w14:textId="77777777" w:rsidR="000017E9" w:rsidRDefault="000017E9" w:rsidP="00E0712E"/>
        </w:tc>
        <w:tc>
          <w:tcPr>
            <w:tcW w:w="8370" w:type="dxa"/>
            <w:gridSpan w:val="12"/>
          </w:tcPr>
          <w:p w14:paraId="7A0CD2CC" w14:textId="77777777" w:rsidR="000017E9" w:rsidRDefault="000017E9" w:rsidP="00E0712E">
            <w:r>
              <w:t>e.</w:t>
            </w:r>
          </w:p>
        </w:tc>
      </w:tr>
      <w:bookmarkEnd w:id="0"/>
    </w:tbl>
    <w:p w14:paraId="0867177D" w14:textId="4D61B499" w:rsidR="00D41D01" w:rsidRDefault="00D41D01">
      <w:pPr>
        <w:spacing w:after="0" w:line="240" w:lineRule="auto"/>
      </w:pPr>
      <w:r>
        <w:br w:type="page"/>
      </w:r>
    </w:p>
    <w:p w14:paraId="25317BD1" w14:textId="7667CBDA" w:rsidR="000017E9" w:rsidRDefault="000017E9">
      <w:pPr>
        <w:spacing w:after="0" w:line="240" w:lineRule="auto"/>
      </w:pPr>
      <w:r>
        <w:lastRenderedPageBreak/>
        <w:br w:type="page"/>
      </w:r>
    </w:p>
    <w:p w14:paraId="07045C9D" w14:textId="77777777" w:rsidR="000017E9" w:rsidRDefault="000017E9">
      <w:pPr>
        <w:spacing w:after="0" w:line="240" w:lineRule="auto"/>
      </w:pPr>
    </w:p>
    <w:p w14:paraId="75FCC550" w14:textId="77777777" w:rsidR="00C64903" w:rsidRDefault="00C64903" w:rsidP="00C64903">
      <w:pPr>
        <w:pStyle w:val="Heading1"/>
      </w:pPr>
      <w:r>
        <w:t>Solution and marking</w:t>
      </w:r>
      <w:r w:rsidR="00D7203A">
        <w:t>.</w:t>
      </w:r>
    </w:p>
    <w:p w14:paraId="48B5736E" w14:textId="2E7CB7B5" w:rsidR="00B93AFC" w:rsidRDefault="00D7203A" w:rsidP="00D7203A">
      <w:pPr>
        <w:rPr>
          <w:color w:val="FF0000"/>
        </w:rPr>
      </w:pPr>
      <w:r w:rsidRPr="00D7203A">
        <w:rPr>
          <w:color w:val="FF0000"/>
        </w:rPr>
        <w:t xml:space="preserve">Scoring  </w:t>
      </w:r>
      <w:r w:rsidR="00B93AFC">
        <w:rPr>
          <w:color w:val="FF0000"/>
        </w:rPr>
        <w:t>(max 43)</w:t>
      </w:r>
    </w:p>
    <w:p w14:paraId="7D2A8306" w14:textId="1336B489" w:rsidR="00D7203A" w:rsidRDefault="00B93AFC" w:rsidP="00B93AFC">
      <w:pPr>
        <w:pStyle w:val="ListParagraph"/>
        <w:numPr>
          <w:ilvl w:val="0"/>
          <w:numId w:val="5"/>
        </w:numPr>
        <w:rPr>
          <w:color w:val="FF0000"/>
        </w:rPr>
      </w:pPr>
      <w:r>
        <w:rPr>
          <w:color w:val="FF0000"/>
        </w:rPr>
        <w:t>2.1  1 point for each correct cell (max 23)</w:t>
      </w:r>
    </w:p>
    <w:p w14:paraId="34B89B6D" w14:textId="1CEE6703" w:rsidR="00B93AFC" w:rsidRDefault="00B93AFC" w:rsidP="00B93AFC">
      <w:pPr>
        <w:pStyle w:val="ListParagraph"/>
        <w:numPr>
          <w:ilvl w:val="0"/>
          <w:numId w:val="5"/>
        </w:numPr>
        <w:rPr>
          <w:color w:val="FF0000"/>
        </w:rPr>
      </w:pPr>
      <w:r>
        <w:rPr>
          <w:color w:val="FF0000"/>
        </w:rPr>
        <w:t>2.2  2 points for each correct answer. (max 10)</w:t>
      </w:r>
    </w:p>
    <w:p w14:paraId="3378269C" w14:textId="3B0DC0D2" w:rsidR="00B93AFC" w:rsidRDefault="00B93AFC" w:rsidP="00B93AFC">
      <w:pPr>
        <w:pStyle w:val="ListParagraph"/>
        <w:numPr>
          <w:ilvl w:val="1"/>
          <w:numId w:val="5"/>
        </w:numPr>
        <w:rPr>
          <w:color w:val="FF0000"/>
        </w:rPr>
      </w:pPr>
      <w:r>
        <w:rPr>
          <w:color w:val="FF0000"/>
        </w:rPr>
        <w:t>1 point with one word wrong</w:t>
      </w:r>
    </w:p>
    <w:p w14:paraId="19AB0D43" w14:textId="6F511AF1" w:rsidR="00B93AFC" w:rsidRDefault="00B93AFC" w:rsidP="00B93AFC">
      <w:pPr>
        <w:pStyle w:val="ListParagraph"/>
        <w:numPr>
          <w:ilvl w:val="0"/>
          <w:numId w:val="5"/>
        </w:numPr>
        <w:rPr>
          <w:color w:val="FF0000"/>
        </w:rPr>
      </w:pPr>
      <w:r>
        <w:rPr>
          <w:color w:val="FF0000"/>
        </w:rPr>
        <w:t>2.3  2 points for each correct answer. (max 10)</w:t>
      </w:r>
    </w:p>
    <w:p w14:paraId="70EAC5E6" w14:textId="0F21C08D" w:rsidR="00B93AFC" w:rsidRPr="00B93AFC" w:rsidRDefault="00B93AFC" w:rsidP="00B93AFC">
      <w:pPr>
        <w:pStyle w:val="ListParagraph"/>
        <w:numPr>
          <w:ilvl w:val="1"/>
          <w:numId w:val="5"/>
        </w:numPr>
        <w:rPr>
          <w:color w:val="FF0000"/>
        </w:rPr>
      </w:pPr>
      <w:r>
        <w:rPr>
          <w:color w:val="FF0000"/>
        </w:rPr>
        <w:t>1 point with one letter wrong.</w:t>
      </w:r>
    </w:p>
    <w:tbl>
      <w:tblPr>
        <w:tblStyle w:val="TableGrid"/>
        <w:tblW w:w="9067" w:type="dxa"/>
        <w:tblLook w:val="04A0" w:firstRow="1" w:lastRow="0" w:firstColumn="1" w:lastColumn="0" w:noHBand="0" w:noVBand="1"/>
      </w:tblPr>
      <w:tblGrid>
        <w:gridCol w:w="697"/>
        <w:gridCol w:w="697"/>
        <w:gridCol w:w="698"/>
        <w:gridCol w:w="697"/>
        <w:gridCol w:w="698"/>
        <w:gridCol w:w="697"/>
        <w:gridCol w:w="698"/>
        <w:gridCol w:w="697"/>
        <w:gridCol w:w="698"/>
        <w:gridCol w:w="697"/>
        <w:gridCol w:w="698"/>
        <w:gridCol w:w="697"/>
        <w:gridCol w:w="698"/>
      </w:tblGrid>
      <w:tr w:rsidR="00ED2C13" w14:paraId="3B596CEF" w14:textId="77777777" w:rsidTr="00144E63">
        <w:tc>
          <w:tcPr>
            <w:tcW w:w="697" w:type="dxa"/>
            <w:vMerge w:val="restart"/>
          </w:tcPr>
          <w:p w14:paraId="1579A790" w14:textId="77777777" w:rsidR="00ED2C13" w:rsidRDefault="00ED2C13" w:rsidP="00144E63">
            <w:r>
              <w:t>2.1</w:t>
            </w:r>
          </w:p>
        </w:tc>
        <w:tc>
          <w:tcPr>
            <w:tcW w:w="697" w:type="dxa"/>
          </w:tcPr>
          <w:p w14:paraId="771DF389" w14:textId="77777777" w:rsidR="00ED2C13" w:rsidRDefault="00ED2C13" w:rsidP="00144E63">
            <w:r>
              <w:t>1</w:t>
            </w:r>
          </w:p>
        </w:tc>
        <w:tc>
          <w:tcPr>
            <w:tcW w:w="698" w:type="dxa"/>
          </w:tcPr>
          <w:p w14:paraId="5314BFC3" w14:textId="77777777" w:rsidR="00ED2C13" w:rsidRDefault="00ED2C13" w:rsidP="00144E63">
            <w:r>
              <w:t>2</w:t>
            </w:r>
          </w:p>
        </w:tc>
        <w:tc>
          <w:tcPr>
            <w:tcW w:w="697" w:type="dxa"/>
          </w:tcPr>
          <w:p w14:paraId="5E0D7261" w14:textId="77777777" w:rsidR="00ED2C13" w:rsidRDefault="00ED2C13" w:rsidP="00144E63">
            <w:r>
              <w:t>3</w:t>
            </w:r>
          </w:p>
        </w:tc>
        <w:tc>
          <w:tcPr>
            <w:tcW w:w="698" w:type="dxa"/>
          </w:tcPr>
          <w:p w14:paraId="44E9EB93" w14:textId="77777777" w:rsidR="00ED2C13" w:rsidRDefault="00ED2C13" w:rsidP="00144E63">
            <w:r>
              <w:t>4</w:t>
            </w:r>
          </w:p>
        </w:tc>
        <w:tc>
          <w:tcPr>
            <w:tcW w:w="697" w:type="dxa"/>
          </w:tcPr>
          <w:p w14:paraId="5CFF354D" w14:textId="77777777" w:rsidR="00ED2C13" w:rsidRDefault="00ED2C13" w:rsidP="00144E63">
            <w:r>
              <w:t>5</w:t>
            </w:r>
          </w:p>
        </w:tc>
        <w:tc>
          <w:tcPr>
            <w:tcW w:w="698" w:type="dxa"/>
          </w:tcPr>
          <w:p w14:paraId="45ACAF14" w14:textId="77777777" w:rsidR="00ED2C13" w:rsidRDefault="00ED2C13" w:rsidP="00144E63">
            <w:r>
              <w:t>6</w:t>
            </w:r>
          </w:p>
        </w:tc>
        <w:tc>
          <w:tcPr>
            <w:tcW w:w="697" w:type="dxa"/>
          </w:tcPr>
          <w:p w14:paraId="0CC55F85" w14:textId="77777777" w:rsidR="00ED2C13" w:rsidRDefault="00ED2C13" w:rsidP="00144E63">
            <w:r>
              <w:t>7</w:t>
            </w:r>
          </w:p>
        </w:tc>
        <w:tc>
          <w:tcPr>
            <w:tcW w:w="698" w:type="dxa"/>
          </w:tcPr>
          <w:p w14:paraId="0AEE2F36" w14:textId="77777777" w:rsidR="00ED2C13" w:rsidRDefault="00ED2C13" w:rsidP="00144E63">
            <w:r>
              <w:t>8</w:t>
            </w:r>
          </w:p>
        </w:tc>
        <w:tc>
          <w:tcPr>
            <w:tcW w:w="697" w:type="dxa"/>
          </w:tcPr>
          <w:p w14:paraId="6E95DF70" w14:textId="77777777" w:rsidR="00ED2C13" w:rsidRDefault="00ED2C13" w:rsidP="00144E63">
            <w:r>
              <w:t>9</w:t>
            </w:r>
          </w:p>
        </w:tc>
        <w:tc>
          <w:tcPr>
            <w:tcW w:w="698" w:type="dxa"/>
          </w:tcPr>
          <w:p w14:paraId="06A9CE11" w14:textId="77777777" w:rsidR="00ED2C13" w:rsidRDefault="00ED2C13" w:rsidP="00144E63">
            <w:r>
              <w:t xml:space="preserve">10    </w:t>
            </w:r>
          </w:p>
        </w:tc>
        <w:tc>
          <w:tcPr>
            <w:tcW w:w="697" w:type="dxa"/>
          </w:tcPr>
          <w:p w14:paraId="3B5317C0" w14:textId="77777777" w:rsidR="00ED2C13" w:rsidRDefault="00ED2C13" w:rsidP="00144E63">
            <w:r>
              <w:t>11</w:t>
            </w:r>
          </w:p>
        </w:tc>
        <w:tc>
          <w:tcPr>
            <w:tcW w:w="698" w:type="dxa"/>
          </w:tcPr>
          <w:p w14:paraId="7DC2F5B7" w14:textId="77777777" w:rsidR="00ED2C13" w:rsidRDefault="00ED2C13" w:rsidP="00144E63">
            <w:r>
              <w:t>12</w:t>
            </w:r>
          </w:p>
        </w:tc>
      </w:tr>
      <w:tr w:rsidR="00ED2C13" w14:paraId="50276A58" w14:textId="77777777" w:rsidTr="00144E63">
        <w:tc>
          <w:tcPr>
            <w:tcW w:w="697" w:type="dxa"/>
            <w:vMerge/>
          </w:tcPr>
          <w:p w14:paraId="70B4E59D" w14:textId="77777777" w:rsidR="00ED2C13" w:rsidRDefault="00ED2C13" w:rsidP="00144E63"/>
        </w:tc>
        <w:tc>
          <w:tcPr>
            <w:tcW w:w="697" w:type="dxa"/>
          </w:tcPr>
          <w:p w14:paraId="66D99B3D" w14:textId="120C367B" w:rsidR="00ED2C13" w:rsidRPr="00B93AFC" w:rsidRDefault="00ED2C13" w:rsidP="00144E63">
            <w:pPr>
              <w:rPr>
                <w:color w:val="FF0000"/>
              </w:rPr>
            </w:pPr>
            <w:r w:rsidRPr="00B93AFC">
              <w:rPr>
                <w:color w:val="FF0000"/>
              </w:rPr>
              <w:t>G</w:t>
            </w:r>
          </w:p>
        </w:tc>
        <w:tc>
          <w:tcPr>
            <w:tcW w:w="698" w:type="dxa"/>
          </w:tcPr>
          <w:p w14:paraId="45255FE2" w14:textId="38F3675E" w:rsidR="00ED2C13" w:rsidRPr="00B93AFC" w:rsidRDefault="00ED2C13" w:rsidP="00144E63">
            <w:pPr>
              <w:rPr>
                <w:color w:val="FF0000"/>
              </w:rPr>
            </w:pPr>
            <w:r w:rsidRPr="00B93AFC">
              <w:rPr>
                <w:color w:val="FF0000"/>
              </w:rPr>
              <w:t>Q</w:t>
            </w:r>
          </w:p>
        </w:tc>
        <w:tc>
          <w:tcPr>
            <w:tcW w:w="697" w:type="dxa"/>
          </w:tcPr>
          <w:p w14:paraId="45DC2A15" w14:textId="08B79B8D" w:rsidR="00ED2C13" w:rsidRPr="00B93AFC" w:rsidRDefault="00ED2C13" w:rsidP="00144E63">
            <w:pPr>
              <w:rPr>
                <w:color w:val="FF0000"/>
              </w:rPr>
            </w:pPr>
            <w:r w:rsidRPr="00B93AFC">
              <w:rPr>
                <w:color w:val="FF0000"/>
              </w:rPr>
              <w:t>T</w:t>
            </w:r>
          </w:p>
        </w:tc>
        <w:tc>
          <w:tcPr>
            <w:tcW w:w="698" w:type="dxa"/>
          </w:tcPr>
          <w:p w14:paraId="2A473E53" w14:textId="06D714F1" w:rsidR="00ED2C13" w:rsidRPr="00B93AFC" w:rsidRDefault="00ED2C13" w:rsidP="00144E63">
            <w:pPr>
              <w:rPr>
                <w:color w:val="FF0000"/>
              </w:rPr>
            </w:pPr>
            <w:r w:rsidRPr="00B93AFC">
              <w:rPr>
                <w:color w:val="FF0000"/>
              </w:rPr>
              <w:t>K</w:t>
            </w:r>
          </w:p>
        </w:tc>
        <w:tc>
          <w:tcPr>
            <w:tcW w:w="697" w:type="dxa"/>
          </w:tcPr>
          <w:p w14:paraId="0A2EAFB3" w14:textId="044B152E" w:rsidR="00ED2C13" w:rsidRPr="00B93AFC" w:rsidRDefault="00ED2C13" w:rsidP="00144E63">
            <w:pPr>
              <w:rPr>
                <w:color w:val="FF0000"/>
              </w:rPr>
            </w:pPr>
            <w:r w:rsidRPr="00B93AFC">
              <w:rPr>
                <w:color w:val="FF0000"/>
              </w:rPr>
              <w:t>B</w:t>
            </w:r>
          </w:p>
        </w:tc>
        <w:tc>
          <w:tcPr>
            <w:tcW w:w="698" w:type="dxa"/>
          </w:tcPr>
          <w:p w14:paraId="3C172CAF" w14:textId="4F783EF5" w:rsidR="00ED2C13" w:rsidRPr="00B93AFC" w:rsidRDefault="00ED2C13" w:rsidP="00144E63">
            <w:pPr>
              <w:rPr>
                <w:color w:val="FF0000"/>
              </w:rPr>
            </w:pPr>
            <w:r w:rsidRPr="00B93AFC">
              <w:rPr>
                <w:color w:val="FF0000"/>
              </w:rPr>
              <w:t>M</w:t>
            </w:r>
          </w:p>
        </w:tc>
        <w:tc>
          <w:tcPr>
            <w:tcW w:w="697" w:type="dxa"/>
          </w:tcPr>
          <w:p w14:paraId="601A1A6D" w14:textId="53140E27" w:rsidR="00ED2C13" w:rsidRPr="00B93AFC" w:rsidRDefault="00ED2C13" w:rsidP="00144E63">
            <w:pPr>
              <w:rPr>
                <w:color w:val="FF0000"/>
              </w:rPr>
            </w:pPr>
            <w:r w:rsidRPr="00B93AFC">
              <w:rPr>
                <w:color w:val="FF0000"/>
              </w:rPr>
              <w:t>P</w:t>
            </w:r>
          </w:p>
        </w:tc>
        <w:tc>
          <w:tcPr>
            <w:tcW w:w="698" w:type="dxa"/>
          </w:tcPr>
          <w:p w14:paraId="6474B42B" w14:textId="436FBD24" w:rsidR="00ED2C13" w:rsidRPr="00B93AFC" w:rsidRDefault="00ED2C13" w:rsidP="00144E63">
            <w:pPr>
              <w:rPr>
                <w:color w:val="FF0000"/>
              </w:rPr>
            </w:pPr>
            <w:r w:rsidRPr="00B93AFC">
              <w:rPr>
                <w:color w:val="FF0000"/>
              </w:rPr>
              <w:t>A</w:t>
            </w:r>
          </w:p>
        </w:tc>
        <w:tc>
          <w:tcPr>
            <w:tcW w:w="697" w:type="dxa"/>
          </w:tcPr>
          <w:p w14:paraId="6C30B707" w14:textId="30B7F927" w:rsidR="00ED2C13" w:rsidRPr="00B93AFC" w:rsidRDefault="00ED2C13" w:rsidP="00144E63">
            <w:pPr>
              <w:rPr>
                <w:color w:val="FF0000"/>
              </w:rPr>
            </w:pPr>
            <w:r w:rsidRPr="00B93AFC">
              <w:rPr>
                <w:color w:val="FF0000"/>
              </w:rPr>
              <w:t>R</w:t>
            </w:r>
          </w:p>
        </w:tc>
        <w:tc>
          <w:tcPr>
            <w:tcW w:w="698" w:type="dxa"/>
          </w:tcPr>
          <w:p w14:paraId="23EA667B" w14:textId="1CDE164D" w:rsidR="00ED2C13" w:rsidRPr="00B93AFC" w:rsidRDefault="00ED2C13" w:rsidP="00144E63">
            <w:pPr>
              <w:rPr>
                <w:color w:val="FF0000"/>
              </w:rPr>
            </w:pPr>
            <w:r w:rsidRPr="00B93AFC">
              <w:rPr>
                <w:color w:val="FF0000"/>
              </w:rPr>
              <w:t>N</w:t>
            </w:r>
          </w:p>
        </w:tc>
        <w:tc>
          <w:tcPr>
            <w:tcW w:w="697" w:type="dxa"/>
          </w:tcPr>
          <w:p w14:paraId="726A358D" w14:textId="5429B16C" w:rsidR="00ED2C13" w:rsidRPr="00B93AFC" w:rsidRDefault="00ED2C13" w:rsidP="00144E63">
            <w:pPr>
              <w:rPr>
                <w:color w:val="FF0000"/>
              </w:rPr>
            </w:pPr>
            <w:r w:rsidRPr="00B93AFC">
              <w:rPr>
                <w:color w:val="FF0000"/>
              </w:rPr>
              <w:t>I</w:t>
            </w:r>
          </w:p>
        </w:tc>
        <w:tc>
          <w:tcPr>
            <w:tcW w:w="698" w:type="dxa"/>
          </w:tcPr>
          <w:p w14:paraId="6F955D41" w14:textId="222D1500" w:rsidR="00ED2C13" w:rsidRPr="00B93AFC" w:rsidRDefault="00ED2C13" w:rsidP="00144E63">
            <w:pPr>
              <w:rPr>
                <w:color w:val="FF0000"/>
              </w:rPr>
            </w:pPr>
            <w:r w:rsidRPr="00B93AFC">
              <w:rPr>
                <w:color w:val="FF0000"/>
              </w:rPr>
              <w:t>W</w:t>
            </w:r>
          </w:p>
        </w:tc>
      </w:tr>
      <w:tr w:rsidR="00ED2C13" w14:paraId="7B3C04E6" w14:textId="77777777" w:rsidTr="00144E63">
        <w:tc>
          <w:tcPr>
            <w:tcW w:w="697" w:type="dxa"/>
            <w:vMerge/>
          </w:tcPr>
          <w:p w14:paraId="132782D2" w14:textId="77777777" w:rsidR="00ED2C13" w:rsidRDefault="00ED2C13" w:rsidP="00144E63"/>
        </w:tc>
        <w:tc>
          <w:tcPr>
            <w:tcW w:w="697" w:type="dxa"/>
          </w:tcPr>
          <w:p w14:paraId="6DD26563" w14:textId="77777777" w:rsidR="00ED2C13" w:rsidRDefault="00ED2C13" w:rsidP="00144E63">
            <w:r>
              <w:t xml:space="preserve">13 </w:t>
            </w:r>
          </w:p>
        </w:tc>
        <w:tc>
          <w:tcPr>
            <w:tcW w:w="698" w:type="dxa"/>
          </w:tcPr>
          <w:p w14:paraId="3B888286" w14:textId="77777777" w:rsidR="00ED2C13" w:rsidRDefault="00ED2C13" w:rsidP="00144E63">
            <w:r>
              <w:t>14</w:t>
            </w:r>
          </w:p>
        </w:tc>
        <w:tc>
          <w:tcPr>
            <w:tcW w:w="697" w:type="dxa"/>
          </w:tcPr>
          <w:p w14:paraId="7F041662" w14:textId="77777777" w:rsidR="00ED2C13" w:rsidRDefault="00ED2C13" w:rsidP="00144E63">
            <w:r>
              <w:t>15</w:t>
            </w:r>
          </w:p>
        </w:tc>
        <w:tc>
          <w:tcPr>
            <w:tcW w:w="698" w:type="dxa"/>
          </w:tcPr>
          <w:p w14:paraId="5ADBA749" w14:textId="77777777" w:rsidR="00ED2C13" w:rsidRDefault="00ED2C13" w:rsidP="00144E63">
            <w:r>
              <w:t>16</w:t>
            </w:r>
          </w:p>
        </w:tc>
        <w:tc>
          <w:tcPr>
            <w:tcW w:w="697" w:type="dxa"/>
          </w:tcPr>
          <w:p w14:paraId="37AD74C3" w14:textId="77777777" w:rsidR="00ED2C13" w:rsidRDefault="00ED2C13" w:rsidP="00144E63">
            <w:r>
              <w:t>17</w:t>
            </w:r>
          </w:p>
        </w:tc>
        <w:tc>
          <w:tcPr>
            <w:tcW w:w="698" w:type="dxa"/>
          </w:tcPr>
          <w:p w14:paraId="14651D22" w14:textId="77777777" w:rsidR="00ED2C13" w:rsidRDefault="00ED2C13" w:rsidP="00144E63">
            <w:r>
              <w:t>18</w:t>
            </w:r>
          </w:p>
        </w:tc>
        <w:tc>
          <w:tcPr>
            <w:tcW w:w="697" w:type="dxa"/>
          </w:tcPr>
          <w:p w14:paraId="061B4EFD" w14:textId="77777777" w:rsidR="00ED2C13" w:rsidRDefault="00ED2C13" w:rsidP="00144E63">
            <w:r>
              <w:t>19</w:t>
            </w:r>
          </w:p>
        </w:tc>
        <w:tc>
          <w:tcPr>
            <w:tcW w:w="698" w:type="dxa"/>
          </w:tcPr>
          <w:p w14:paraId="60B1E4C6" w14:textId="77777777" w:rsidR="00ED2C13" w:rsidRDefault="00ED2C13" w:rsidP="00144E63">
            <w:r>
              <w:t>20</w:t>
            </w:r>
          </w:p>
        </w:tc>
        <w:tc>
          <w:tcPr>
            <w:tcW w:w="697" w:type="dxa"/>
          </w:tcPr>
          <w:p w14:paraId="23A267DB" w14:textId="77777777" w:rsidR="00ED2C13" w:rsidRDefault="00ED2C13" w:rsidP="00144E63">
            <w:r>
              <w:t>21</w:t>
            </w:r>
          </w:p>
        </w:tc>
        <w:tc>
          <w:tcPr>
            <w:tcW w:w="698" w:type="dxa"/>
          </w:tcPr>
          <w:p w14:paraId="287713ED" w14:textId="77777777" w:rsidR="00ED2C13" w:rsidRDefault="00ED2C13" w:rsidP="00144E63">
            <w:r>
              <w:t>22</w:t>
            </w:r>
          </w:p>
        </w:tc>
        <w:tc>
          <w:tcPr>
            <w:tcW w:w="697" w:type="dxa"/>
          </w:tcPr>
          <w:p w14:paraId="7B443CFE" w14:textId="77777777" w:rsidR="00ED2C13" w:rsidRDefault="00ED2C13" w:rsidP="00144E63">
            <w:r>
              <w:t>23</w:t>
            </w:r>
          </w:p>
        </w:tc>
        <w:tc>
          <w:tcPr>
            <w:tcW w:w="698" w:type="dxa"/>
          </w:tcPr>
          <w:p w14:paraId="03E4CA92" w14:textId="77777777" w:rsidR="00ED2C13" w:rsidRDefault="00ED2C13" w:rsidP="00144E63"/>
        </w:tc>
      </w:tr>
      <w:tr w:rsidR="00ED2C13" w14:paraId="1C19A998" w14:textId="77777777" w:rsidTr="00144E63">
        <w:tc>
          <w:tcPr>
            <w:tcW w:w="697" w:type="dxa"/>
            <w:vMerge/>
          </w:tcPr>
          <w:p w14:paraId="4894DECB" w14:textId="77777777" w:rsidR="00ED2C13" w:rsidRDefault="00ED2C13" w:rsidP="00144E63"/>
        </w:tc>
        <w:tc>
          <w:tcPr>
            <w:tcW w:w="697" w:type="dxa"/>
          </w:tcPr>
          <w:p w14:paraId="1233F9AD" w14:textId="368B5CB8" w:rsidR="00ED2C13" w:rsidRPr="00B93AFC" w:rsidRDefault="00ED2C13" w:rsidP="00144E63">
            <w:pPr>
              <w:rPr>
                <w:color w:val="FF0000"/>
              </w:rPr>
            </w:pPr>
            <w:r w:rsidRPr="00B93AFC">
              <w:rPr>
                <w:color w:val="FF0000"/>
              </w:rPr>
              <w:t>D</w:t>
            </w:r>
          </w:p>
        </w:tc>
        <w:tc>
          <w:tcPr>
            <w:tcW w:w="698" w:type="dxa"/>
          </w:tcPr>
          <w:p w14:paraId="6EFE12D9" w14:textId="1709EE86" w:rsidR="00ED2C13" w:rsidRPr="00B93AFC" w:rsidRDefault="00B93AFC" w:rsidP="00144E63">
            <w:pPr>
              <w:rPr>
                <w:color w:val="FF0000"/>
              </w:rPr>
            </w:pPr>
            <w:r w:rsidRPr="00B93AFC">
              <w:rPr>
                <w:color w:val="FF0000"/>
              </w:rPr>
              <w:t>F</w:t>
            </w:r>
          </w:p>
        </w:tc>
        <w:tc>
          <w:tcPr>
            <w:tcW w:w="697" w:type="dxa"/>
          </w:tcPr>
          <w:p w14:paraId="24260718" w14:textId="5F55CC45" w:rsidR="00ED2C13" w:rsidRPr="00B93AFC" w:rsidRDefault="00B93AFC" w:rsidP="00144E63">
            <w:pPr>
              <w:rPr>
                <w:color w:val="FF0000"/>
              </w:rPr>
            </w:pPr>
            <w:r w:rsidRPr="00B93AFC">
              <w:rPr>
                <w:color w:val="FF0000"/>
              </w:rPr>
              <w:t>V</w:t>
            </w:r>
          </w:p>
        </w:tc>
        <w:tc>
          <w:tcPr>
            <w:tcW w:w="698" w:type="dxa"/>
          </w:tcPr>
          <w:p w14:paraId="61EAEBB9" w14:textId="798A6C26" w:rsidR="00ED2C13" w:rsidRPr="00B93AFC" w:rsidRDefault="00B93AFC" w:rsidP="00144E63">
            <w:pPr>
              <w:rPr>
                <w:color w:val="FF0000"/>
              </w:rPr>
            </w:pPr>
            <w:r w:rsidRPr="00B93AFC">
              <w:rPr>
                <w:color w:val="FF0000"/>
              </w:rPr>
              <w:t>S</w:t>
            </w:r>
          </w:p>
        </w:tc>
        <w:tc>
          <w:tcPr>
            <w:tcW w:w="697" w:type="dxa"/>
          </w:tcPr>
          <w:p w14:paraId="0C620767" w14:textId="28F30448" w:rsidR="00ED2C13" w:rsidRPr="00B93AFC" w:rsidRDefault="00B93AFC" w:rsidP="00144E63">
            <w:pPr>
              <w:rPr>
                <w:color w:val="FF0000"/>
              </w:rPr>
            </w:pPr>
            <w:r w:rsidRPr="00B93AFC">
              <w:rPr>
                <w:color w:val="FF0000"/>
              </w:rPr>
              <w:t>E</w:t>
            </w:r>
          </w:p>
        </w:tc>
        <w:tc>
          <w:tcPr>
            <w:tcW w:w="698" w:type="dxa"/>
          </w:tcPr>
          <w:p w14:paraId="27C2C32D" w14:textId="721DEF59" w:rsidR="00ED2C13" w:rsidRPr="00B93AFC" w:rsidRDefault="00B93AFC" w:rsidP="00144E63">
            <w:pPr>
              <w:rPr>
                <w:color w:val="FF0000"/>
              </w:rPr>
            </w:pPr>
            <w:r w:rsidRPr="00B93AFC">
              <w:rPr>
                <w:color w:val="FF0000"/>
              </w:rPr>
              <w:t>U</w:t>
            </w:r>
          </w:p>
        </w:tc>
        <w:tc>
          <w:tcPr>
            <w:tcW w:w="697" w:type="dxa"/>
          </w:tcPr>
          <w:p w14:paraId="75C65722" w14:textId="4B53CC90" w:rsidR="00ED2C13" w:rsidRPr="00B93AFC" w:rsidRDefault="00B93AFC" w:rsidP="00144E63">
            <w:pPr>
              <w:rPr>
                <w:color w:val="FF0000"/>
              </w:rPr>
            </w:pPr>
            <w:r w:rsidRPr="00B93AFC">
              <w:rPr>
                <w:color w:val="FF0000"/>
              </w:rPr>
              <w:t>H</w:t>
            </w:r>
          </w:p>
        </w:tc>
        <w:tc>
          <w:tcPr>
            <w:tcW w:w="698" w:type="dxa"/>
          </w:tcPr>
          <w:p w14:paraId="55099F9F" w14:textId="68DB8BDF" w:rsidR="00ED2C13" w:rsidRPr="00B93AFC" w:rsidRDefault="00B93AFC" w:rsidP="00144E63">
            <w:pPr>
              <w:rPr>
                <w:color w:val="FF0000"/>
              </w:rPr>
            </w:pPr>
            <w:r w:rsidRPr="00B93AFC">
              <w:rPr>
                <w:color w:val="FF0000"/>
              </w:rPr>
              <w:t>O</w:t>
            </w:r>
          </w:p>
        </w:tc>
        <w:tc>
          <w:tcPr>
            <w:tcW w:w="697" w:type="dxa"/>
          </w:tcPr>
          <w:p w14:paraId="6D3D82BB" w14:textId="4991E8DD" w:rsidR="00ED2C13" w:rsidRPr="00B93AFC" w:rsidRDefault="00B93AFC" w:rsidP="00144E63">
            <w:pPr>
              <w:rPr>
                <w:color w:val="FF0000"/>
              </w:rPr>
            </w:pPr>
            <w:r w:rsidRPr="00B93AFC">
              <w:rPr>
                <w:color w:val="FF0000"/>
              </w:rPr>
              <w:t>L</w:t>
            </w:r>
          </w:p>
        </w:tc>
        <w:tc>
          <w:tcPr>
            <w:tcW w:w="698" w:type="dxa"/>
          </w:tcPr>
          <w:p w14:paraId="6BCD3651" w14:textId="7D9F53FA" w:rsidR="00ED2C13" w:rsidRPr="00B93AFC" w:rsidRDefault="00B93AFC" w:rsidP="00144E63">
            <w:pPr>
              <w:rPr>
                <w:color w:val="FF0000"/>
              </w:rPr>
            </w:pPr>
            <w:r w:rsidRPr="00B93AFC">
              <w:rPr>
                <w:color w:val="FF0000"/>
              </w:rPr>
              <w:t>C</w:t>
            </w:r>
          </w:p>
        </w:tc>
        <w:tc>
          <w:tcPr>
            <w:tcW w:w="697" w:type="dxa"/>
          </w:tcPr>
          <w:p w14:paraId="3AA9C154" w14:textId="64659B06" w:rsidR="00ED2C13" w:rsidRPr="00B93AFC" w:rsidRDefault="00B93AFC" w:rsidP="00144E63">
            <w:pPr>
              <w:rPr>
                <w:color w:val="FF0000"/>
              </w:rPr>
            </w:pPr>
            <w:r w:rsidRPr="00B93AFC">
              <w:rPr>
                <w:color w:val="FF0000"/>
              </w:rPr>
              <w:t>J</w:t>
            </w:r>
          </w:p>
        </w:tc>
        <w:tc>
          <w:tcPr>
            <w:tcW w:w="698" w:type="dxa"/>
          </w:tcPr>
          <w:p w14:paraId="1D6A8FC1" w14:textId="77777777" w:rsidR="00ED2C13" w:rsidRDefault="00ED2C13" w:rsidP="00144E63"/>
        </w:tc>
      </w:tr>
      <w:tr w:rsidR="00ED2C13" w14:paraId="14720343" w14:textId="77777777" w:rsidTr="00144E63">
        <w:tc>
          <w:tcPr>
            <w:tcW w:w="697" w:type="dxa"/>
            <w:vMerge w:val="restart"/>
          </w:tcPr>
          <w:p w14:paraId="1F8BF4D4" w14:textId="77777777" w:rsidR="00ED2C13" w:rsidRDefault="00ED2C13" w:rsidP="00144E63">
            <w:r>
              <w:t>2.2</w:t>
            </w:r>
          </w:p>
        </w:tc>
        <w:tc>
          <w:tcPr>
            <w:tcW w:w="4185" w:type="dxa"/>
            <w:gridSpan w:val="6"/>
          </w:tcPr>
          <w:p w14:paraId="573C1CDD" w14:textId="079E2BAE" w:rsidR="00ED2C13" w:rsidRDefault="00ED2C13" w:rsidP="00144E63">
            <w:r>
              <w:t>a.</w:t>
            </w:r>
            <w:r w:rsidR="00B93AFC" w:rsidRPr="00B93AFC">
              <w:rPr>
                <w:color w:val="FF0000"/>
              </w:rPr>
              <w:t xml:space="preserve"> I need your big boat</w:t>
            </w:r>
          </w:p>
        </w:tc>
        <w:tc>
          <w:tcPr>
            <w:tcW w:w="4185" w:type="dxa"/>
            <w:gridSpan w:val="6"/>
          </w:tcPr>
          <w:p w14:paraId="382C3ECD" w14:textId="2FE43B91" w:rsidR="00ED2C13" w:rsidRDefault="00ED2C13" w:rsidP="00144E63">
            <w:r>
              <w:t>b.</w:t>
            </w:r>
            <w:r w:rsidR="00B93AFC" w:rsidRPr="00B93AFC">
              <w:rPr>
                <w:color w:val="FF0000"/>
              </w:rPr>
              <w:t xml:space="preserve"> I need that bear</w:t>
            </w:r>
          </w:p>
        </w:tc>
      </w:tr>
      <w:tr w:rsidR="00ED2C13" w14:paraId="24B5F153" w14:textId="77777777" w:rsidTr="00144E63">
        <w:tc>
          <w:tcPr>
            <w:tcW w:w="697" w:type="dxa"/>
            <w:vMerge/>
          </w:tcPr>
          <w:p w14:paraId="74F3CB12" w14:textId="77777777" w:rsidR="00ED2C13" w:rsidRDefault="00ED2C13" w:rsidP="00144E63"/>
        </w:tc>
        <w:tc>
          <w:tcPr>
            <w:tcW w:w="4185" w:type="dxa"/>
            <w:gridSpan w:val="6"/>
          </w:tcPr>
          <w:p w14:paraId="47C27869" w14:textId="597CBF5E" w:rsidR="00ED2C13" w:rsidRDefault="00ED2C13" w:rsidP="00144E63">
            <w:r>
              <w:t>c.</w:t>
            </w:r>
            <w:r w:rsidR="00B93AFC" w:rsidRPr="00B93AFC">
              <w:rPr>
                <w:color w:val="FF0000"/>
              </w:rPr>
              <w:t xml:space="preserve"> I need this big ash</w:t>
            </w:r>
          </w:p>
        </w:tc>
        <w:tc>
          <w:tcPr>
            <w:tcW w:w="4185" w:type="dxa"/>
            <w:gridSpan w:val="6"/>
          </w:tcPr>
          <w:p w14:paraId="0A922C30" w14:textId="33D60B1B" w:rsidR="00ED2C13" w:rsidRDefault="00ED2C13" w:rsidP="00144E63">
            <w:r>
              <w:t>d.</w:t>
            </w:r>
            <w:r w:rsidR="00B93AFC" w:rsidRPr="00B93AFC">
              <w:rPr>
                <w:color w:val="FF0000"/>
              </w:rPr>
              <w:t xml:space="preserve"> I need my own meat</w:t>
            </w:r>
          </w:p>
        </w:tc>
      </w:tr>
      <w:tr w:rsidR="00ED2C13" w14:paraId="50980C93" w14:textId="77777777" w:rsidTr="00144E63">
        <w:tc>
          <w:tcPr>
            <w:tcW w:w="697" w:type="dxa"/>
            <w:vMerge/>
          </w:tcPr>
          <w:p w14:paraId="72F7C65B" w14:textId="77777777" w:rsidR="00ED2C13" w:rsidRDefault="00ED2C13" w:rsidP="00144E63"/>
        </w:tc>
        <w:tc>
          <w:tcPr>
            <w:tcW w:w="8370" w:type="dxa"/>
            <w:gridSpan w:val="12"/>
          </w:tcPr>
          <w:p w14:paraId="26817CA8" w14:textId="5EDA89B0" w:rsidR="00ED2C13" w:rsidRPr="00B93AFC" w:rsidRDefault="00ED2C13" w:rsidP="00144E63">
            <w:pPr>
              <w:rPr>
                <w:color w:val="FF0000"/>
              </w:rPr>
            </w:pPr>
            <w:r>
              <w:t xml:space="preserve">e. </w:t>
            </w:r>
            <w:r w:rsidR="00B93AFC" w:rsidRPr="00B93AFC">
              <w:rPr>
                <w:color w:val="FF0000"/>
              </w:rPr>
              <w:t>I need that cap over there</w:t>
            </w:r>
          </w:p>
        </w:tc>
      </w:tr>
      <w:tr w:rsidR="00ED2C13" w14:paraId="22AFA4A2" w14:textId="77777777" w:rsidTr="00144E63">
        <w:tc>
          <w:tcPr>
            <w:tcW w:w="697" w:type="dxa"/>
            <w:vMerge w:val="restart"/>
          </w:tcPr>
          <w:p w14:paraId="7427518B" w14:textId="77777777" w:rsidR="00ED2C13" w:rsidRDefault="00ED2C13" w:rsidP="00144E63">
            <w:r>
              <w:t>2.3</w:t>
            </w:r>
          </w:p>
        </w:tc>
        <w:tc>
          <w:tcPr>
            <w:tcW w:w="4185" w:type="dxa"/>
            <w:gridSpan w:val="6"/>
          </w:tcPr>
          <w:p w14:paraId="23704226" w14:textId="1CE48DF5" w:rsidR="00ED2C13" w:rsidRDefault="00ED2C13" w:rsidP="00144E63">
            <w:r>
              <w:t>a.</w:t>
            </w:r>
            <w:r w:rsidR="00B93AFC" w:rsidRPr="00B93AFC">
              <w:rPr>
                <w:color w:val="FF0000"/>
              </w:rPr>
              <w:t xml:space="preserve"> ñi ţpilaţifk’ekiḑ / xekiḑ</w:t>
            </w:r>
          </w:p>
        </w:tc>
        <w:tc>
          <w:tcPr>
            <w:tcW w:w="4185" w:type="dxa"/>
            <w:gridSpan w:val="6"/>
          </w:tcPr>
          <w:p w14:paraId="24A68100" w14:textId="7524C186" w:rsidR="00ED2C13" w:rsidRDefault="00ED2C13" w:rsidP="00144E63">
            <w:r>
              <w:t>b.</w:t>
            </w:r>
            <w:r w:rsidR="00B93AFC" w:rsidRPr="00B93AFC">
              <w:rPr>
                <w:color w:val="FF0000"/>
              </w:rPr>
              <w:t xml:space="preserve"> ñi ñzaqoxekiḑ</w:t>
            </w:r>
          </w:p>
        </w:tc>
      </w:tr>
      <w:tr w:rsidR="00ED2C13" w14:paraId="480CA68F" w14:textId="77777777" w:rsidTr="00144E63">
        <w:tc>
          <w:tcPr>
            <w:tcW w:w="697" w:type="dxa"/>
            <w:vMerge/>
          </w:tcPr>
          <w:p w14:paraId="474BA734" w14:textId="77777777" w:rsidR="00ED2C13" w:rsidRDefault="00ED2C13" w:rsidP="00144E63"/>
        </w:tc>
        <w:tc>
          <w:tcPr>
            <w:tcW w:w="4185" w:type="dxa"/>
            <w:gridSpan w:val="6"/>
          </w:tcPr>
          <w:p w14:paraId="3C5A5340" w14:textId="6704D699" w:rsidR="00ED2C13" w:rsidRDefault="00ED2C13" w:rsidP="00144E63">
            <w:r>
              <w:t>c.</w:t>
            </w:r>
            <w:r w:rsidR="00B93AFC" w:rsidRPr="00B93AFC">
              <w:rPr>
                <w:color w:val="FF0000"/>
              </w:rPr>
              <w:t xml:space="preserve"> ñi ahaqxekiḑ</w:t>
            </w:r>
          </w:p>
        </w:tc>
        <w:tc>
          <w:tcPr>
            <w:tcW w:w="4185" w:type="dxa"/>
            <w:gridSpan w:val="6"/>
          </w:tcPr>
          <w:p w14:paraId="7038A486" w14:textId="1F15EDEE" w:rsidR="00ED2C13" w:rsidRDefault="00ED2C13" w:rsidP="00144E63">
            <w:r>
              <w:t>d.</w:t>
            </w:r>
            <w:r w:rsidR="00B93AFC" w:rsidRPr="00B93AFC">
              <w:rPr>
                <w:color w:val="FF0000"/>
              </w:rPr>
              <w:t xml:space="preserve"> ñi ţәjkxekiḑ</w:t>
            </w:r>
          </w:p>
        </w:tc>
      </w:tr>
      <w:tr w:rsidR="00ED2C13" w14:paraId="066561BB" w14:textId="77777777" w:rsidTr="00144E63">
        <w:tc>
          <w:tcPr>
            <w:tcW w:w="697" w:type="dxa"/>
            <w:vMerge/>
          </w:tcPr>
          <w:p w14:paraId="285E9BC9" w14:textId="77777777" w:rsidR="00ED2C13" w:rsidRDefault="00ED2C13" w:rsidP="00144E63"/>
        </w:tc>
        <w:tc>
          <w:tcPr>
            <w:tcW w:w="8370" w:type="dxa"/>
            <w:gridSpan w:val="12"/>
          </w:tcPr>
          <w:p w14:paraId="508B2DB5" w14:textId="0726B458" w:rsidR="00ED2C13" w:rsidRDefault="00ED2C13" w:rsidP="00144E63">
            <w:r>
              <w:t>e.</w:t>
            </w:r>
            <w:r w:rsidR="00B93AFC" w:rsidRPr="00B93AFC">
              <w:rPr>
                <w:color w:val="FF0000"/>
              </w:rPr>
              <w:t xml:space="preserve"> ñi ñzrovsk’ekiḑ</w:t>
            </w:r>
            <w:r w:rsidR="00B93AFC">
              <w:rPr>
                <w:color w:val="FF0000"/>
              </w:rPr>
              <w:t xml:space="preserve"> </w:t>
            </w:r>
            <w:r w:rsidR="00B93AFC" w:rsidRPr="00B93AFC">
              <w:rPr>
                <w:color w:val="FF0000"/>
              </w:rPr>
              <w:t xml:space="preserve">/ xekiḑ  </w:t>
            </w:r>
          </w:p>
        </w:tc>
      </w:tr>
    </w:tbl>
    <w:p w14:paraId="62F16BD9" w14:textId="5189D4BF" w:rsidR="00C64903" w:rsidRDefault="00C64903">
      <w:pPr>
        <w:spacing w:after="0" w:line="240" w:lineRule="auto"/>
      </w:pPr>
    </w:p>
    <w:p w14:paraId="093FBD8A" w14:textId="77777777" w:rsidR="00F04682" w:rsidRDefault="00F04682">
      <w:pPr>
        <w:spacing w:after="0" w:line="240" w:lineRule="auto"/>
        <w:rPr>
          <w:rFonts w:asciiTheme="majorHAnsi" w:eastAsiaTheme="majorEastAsia" w:hAnsiTheme="majorHAnsi" w:cstheme="majorBidi"/>
          <w:color w:val="2E74B5" w:themeColor="accent1" w:themeShade="BF"/>
          <w:sz w:val="32"/>
          <w:szCs w:val="32"/>
        </w:rPr>
      </w:pPr>
      <w:r>
        <w:br w:type="page"/>
      </w:r>
    </w:p>
    <w:p w14:paraId="62C3489C" w14:textId="2E262AAB" w:rsidR="00C64903" w:rsidRDefault="00C64903" w:rsidP="00C64903">
      <w:pPr>
        <w:pStyle w:val="Heading1"/>
      </w:pPr>
      <w:r>
        <w:lastRenderedPageBreak/>
        <w:t>Commentary</w:t>
      </w:r>
    </w:p>
    <w:p w14:paraId="28F994D3" w14:textId="3F90B96C" w:rsidR="00F04682" w:rsidRDefault="00F04682" w:rsidP="00B93AFC">
      <w:r>
        <w:t>(From NACLO solution – presumably written by the author.)</w:t>
      </w:r>
    </w:p>
    <w:p w14:paraId="499F96D7" w14:textId="387CDB65" w:rsidR="00B93AFC" w:rsidRDefault="00B93AFC" w:rsidP="00B93AFC">
      <w:r>
        <w:t xml:space="preserve">How to solve: </w:t>
      </w:r>
    </w:p>
    <w:p w14:paraId="0A6A8515" w14:textId="77777777" w:rsidR="00B93AFC" w:rsidRDefault="00B93AFC" w:rsidP="00B93AFC">
      <w:r>
        <w:t xml:space="preserve">Easy step 1 </w:t>
      </w:r>
    </w:p>
    <w:p w14:paraId="33803B57" w14:textId="77777777" w:rsidR="00B93AFC" w:rsidRDefault="00B93AFC" w:rsidP="00F04682">
      <w:pPr>
        <w:pStyle w:val="ListParagraph"/>
        <w:numPr>
          <w:ilvl w:val="0"/>
          <w:numId w:val="6"/>
        </w:numPr>
      </w:pPr>
      <w:r>
        <w:t xml:space="preserve">See that ñi = I </w:t>
      </w:r>
    </w:p>
    <w:p w14:paraId="597141BC" w14:textId="77777777" w:rsidR="00B93AFC" w:rsidRDefault="00B93AFC" w:rsidP="00F04682">
      <w:pPr>
        <w:pStyle w:val="ListParagraph"/>
        <w:numPr>
          <w:ilvl w:val="0"/>
          <w:numId w:val="6"/>
        </w:numPr>
      </w:pPr>
      <w:r>
        <w:t xml:space="preserve">See that xekiḑ = need (x </w:t>
      </w:r>
      <w:r>
        <w:t xml:space="preserve">k’ aft er f and s) </w:t>
      </w:r>
    </w:p>
    <w:p w14:paraId="68F3ADEC" w14:textId="77777777" w:rsidR="00B93AFC" w:rsidRDefault="00B93AFC" w:rsidP="00F04682">
      <w:pPr>
        <w:pStyle w:val="ListParagraph"/>
        <w:numPr>
          <w:ilvl w:val="0"/>
          <w:numId w:val="6"/>
        </w:numPr>
      </w:pPr>
      <w:r>
        <w:t>alternate analysis zɣәfk ’ and liɣsk’ end in k’ (x</w:t>
      </w:r>
      <w:r>
        <w:t></w:t>
      </w:r>
      <w:r>
        <w:t xml:space="preserve">/aft er k ’) </w:t>
      </w:r>
    </w:p>
    <w:p w14:paraId="0A490A9D" w14:textId="5DB660B5" w:rsidR="00B93AFC" w:rsidRDefault="00B93AFC" w:rsidP="00B93AFC">
      <w:pPr>
        <w:pStyle w:val="ListParagraph"/>
        <w:numPr>
          <w:ilvl w:val="0"/>
          <w:numId w:val="6"/>
        </w:numPr>
      </w:pPr>
      <w:r>
        <w:t xml:space="preserve">These analyses might not pop out at fi rst, but they are seeable. </w:t>
      </w:r>
    </w:p>
    <w:p w14:paraId="2F28E07C" w14:textId="77777777" w:rsidR="00B93AFC" w:rsidRDefault="00B93AFC" w:rsidP="00B93AFC">
      <w:r>
        <w:t xml:space="preserve">Easy step 2 </w:t>
      </w:r>
    </w:p>
    <w:p w14:paraId="4E38B868" w14:textId="3E634CF3" w:rsidR="00B93AFC" w:rsidRDefault="00B93AFC" w:rsidP="00F04682">
      <w:pPr>
        <w:pStyle w:val="ListParagraph"/>
        <w:numPr>
          <w:ilvl w:val="0"/>
          <w:numId w:val="7"/>
        </w:numPr>
      </w:pPr>
      <w:r>
        <w:t xml:space="preserve">Count the nouns in the English translations. </w:t>
      </w:r>
    </w:p>
    <w:p w14:paraId="710752EF" w14:textId="028BDFE5" w:rsidR="00B93AFC" w:rsidRDefault="00B93AFC" w:rsidP="00F04682">
      <w:pPr>
        <w:pStyle w:val="ListParagraph"/>
        <w:numPr>
          <w:ilvl w:val="0"/>
          <w:numId w:val="7"/>
        </w:numPr>
      </w:pPr>
      <w:r>
        <w:t xml:space="preserve">See that fi sh shows up 3 times.  </w:t>
      </w:r>
    </w:p>
    <w:p w14:paraId="41057CE8" w14:textId="4B1910F5" w:rsidR="00B93AFC" w:rsidRDefault="00B93AFC" w:rsidP="00F04682">
      <w:pPr>
        <w:pStyle w:val="ListParagraph"/>
        <w:numPr>
          <w:ilvl w:val="0"/>
          <w:numId w:val="7"/>
        </w:numPr>
      </w:pPr>
      <w:r>
        <w:t xml:space="preserve">See that cap shows up 5 times. </w:t>
      </w:r>
    </w:p>
    <w:p w14:paraId="0A95A148" w14:textId="1BAC6CC3" w:rsidR="00B93AFC" w:rsidRDefault="00B93AFC" w:rsidP="00F04682">
      <w:pPr>
        <w:pStyle w:val="ListParagraph"/>
        <w:numPr>
          <w:ilvl w:val="0"/>
          <w:numId w:val="7"/>
        </w:numPr>
      </w:pPr>
      <w:r>
        <w:t xml:space="preserve">See that hut shows up 1 time. </w:t>
      </w:r>
    </w:p>
    <w:p w14:paraId="579C331D" w14:textId="1CAB379C" w:rsidR="00B93AFC" w:rsidRDefault="00B93AFC" w:rsidP="00B93AFC">
      <w:pPr>
        <w:pStyle w:val="ListParagraph"/>
        <w:numPr>
          <w:ilvl w:val="0"/>
          <w:numId w:val="7"/>
        </w:numPr>
      </w:pPr>
      <w:r>
        <w:t xml:space="preserve">See that all other nouns show up twice.  </w:t>
      </w:r>
    </w:p>
    <w:p w14:paraId="1E61CE48" w14:textId="77777777" w:rsidR="00B93AFC" w:rsidRDefault="00B93AFC" w:rsidP="00B93AFC">
      <w:r>
        <w:t xml:space="preserve">Step 3a </w:t>
      </w:r>
    </w:p>
    <w:p w14:paraId="29336577" w14:textId="40D53295" w:rsidR="00B93AFC" w:rsidRDefault="00B93AFC" w:rsidP="00F04682">
      <w:pPr>
        <w:pStyle w:val="ListParagraph"/>
        <w:numPr>
          <w:ilvl w:val="0"/>
          <w:numId w:val="9"/>
        </w:numPr>
      </w:pPr>
      <w:r>
        <w:t xml:space="preserve">Look for correspondences in the Nivkh data (looking for fish, cap, and hut) </w:t>
      </w:r>
    </w:p>
    <w:p w14:paraId="2934430C" w14:textId="4E024B61" w:rsidR="00B93AFC" w:rsidRDefault="00B93AFC" w:rsidP="00B93AFC">
      <w:r>
        <w:t xml:space="preserve"> Step 3b </w:t>
      </w:r>
    </w:p>
    <w:p w14:paraId="54FCFE06" w14:textId="6C7038F5" w:rsidR="00B93AFC" w:rsidRDefault="00B93AFC" w:rsidP="00F04682">
      <w:pPr>
        <w:pStyle w:val="ListParagraph"/>
        <w:numPr>
          <w:ilvl w:val="0"/>
          <w:numId w:val="8"/>
        </w:numPr>
      </w:pPr>
      <w:r>
        <w:t xml:space="preserve">Notice ‘pila’ (could initially mean ‘big’ or ‘over there’ by factoring out all of the nouns – cap is tricky, but the others are easy) </w:t>
      </w:r>
    </w:p>
    <w:p w14:paraId="08A9FDC8" w14:textId="21FDC7F5" w:rsidR="00B93AFC" w:rsidRDefault="00B93AFC" w:rsidP="00F04682">
      <w:pPr>
        <w:pStyle w:val="ListParagraph"/>
        <w:numPr>
          <w:ilvl w:val="0"/>
          <w:numId w:val="8"/>
        </w:numPr>
      </w:pPr>
      <w:r>
        <w:t xml:space="preserve">Noti ce ţo 3 ti mes (after segmentati on of pila), ţo = fish  </w:t>
      </w:r>
    </w:p>
    <w:p w14:paraId="7C798DB6" w14:textId="77777777" w:rsidR="00B93AFC" w:rsidRDefault="00B93AFC" w:rsidP="00F04682">
      <w:pPr>
        <w:pStyle w:val="ListParagraph"/>
        <w:numPr>
          <w:ilvl w:val="0"/>
          <w:numId w:val="8"/>
        </w:numPr>
      </w:pPr>
      <w:r>
        <w:t xml:space="preserve">Noti ce ñivra = my hut, so ivra = hut, ñ means my, which is nice because it goes with ñi=I </w:t>
      </w:r>
    </w:p>
    <w:p w14:paraId="78C56E46" w14:textId="1FECB63B" w:rsidR="00C64903" w:rsidRDefault="00B93AFC" w:rsidP="00F04682">
      <w:pPr>
        <w:pStyle w:val="ListParagraph"/>
        <w:numPr>
          <w:ilvl w:val="0"/>
          <w:numId w:val="8"/>
        </w:numPr>
      </w:pPr>
      <w:r>
        <w:t>Noti ce (h)aq = hut (5 ti mes) – the h will be tricky</w:t>
      </w:r>
    </w:p>
    <w:p w14:paraId="3ACFBE0C" w14:textId="77777777" w:rsidR="00F04682" w:rsidRDefault="00F04682" w:rsidP="00F04682">
      <w:r>
        <w:t xml:space="preserve">Step 4  </w:t>
      </w:r>
    </w:p>
    <w:p w14:paraId="4EBAB796" w14:textId="448FD8C0" w:rsidR="00F04682" w:rsidRDefault="00F04682" w:rsidP="00F04682">
      <w:pPr>
        <w:pStyle w:val="ListParagraph"/>
        <w:numPr>
          <w:ilvl w:val="0"/>
          <w:numId w:val="10"/>
        </w:numPr>
      </w:pPr>
      <w:r>
        <w:t xml:space="preserve">figure out if pila is ‘big’ or ‘over there’ </w:t>
      </w:r>
    </w:p>
    <w:p w14:paraId="6C21DE8A" w14:textId="77777777" w:rsidR="00F04682" w:rsidRDefault="00F04682" w:rsidP="00F04682">
      <w:pPr>
        <w:pStyle w:val="ListParagraph"/>
        <w:numPr>
          <w:ilvl w:val="0"/>
          <w:numId w:val="10"/>
        </w:numPr>
      </w:pPr>
      <w:r>
        <w:t xml:space="preserve">compare ţpilazɣәfk ’ and tәpilaţo = ??(that or this)- pila –fi sh  </w:t>
      </w:r>
    </w:p>
    <w:p w14:paraId="6A63474C" w14:textId="58EB2F01" w:rsidR="00F04682" w:rsidRDefault="00F04682" w:rsidP="00F04682">
      <w:pPr>
        <w:pStyle w:val="ListParagraph"/>
        <w:numPr>
          <w:ilvl w:val="0"/>
          <w:numId w:val="10"/>
        </w:numPr>
      </w:pPr>
      <w:r>
        <w:t xml:space="preserve">Notice that the two words containing pila have diff erent prefixes (t vs. ţ)  </w:t>
      </w:r>
    </w:p>
    <w:p w14:paraId="7DB30F7D" w14:textId="51772BA1" w:rsidR="00F04682" w:rsidRDefault="00F04682" w:rsidP="00F04682">
      <w:pPr>
        <w:pStyle w:val="ListParagraph"/>
        <w:numPr>
          <w:ilvl w:val="0"/>
          <w:numId w:val="10"/>
        </w:numPr>
      </w:pPr>
      <w:r>
        <w:t xml:space="preserve">Look at the other sentences that contain ‘big’ or ‘over there’ in their translations. </w:t>
      </w:r>
    </w:p>
    <w:p w14:paraId="5966294B" w14:textId="7AF6DD0E" w:rsidR="00F04682" w:rsidRDefault="00F04682" w:rsidP="00F04682">
      <w:pPr>
        <w:pStyle w:val="ListParagraph"/>
        <w:numPr>
          <w:ilvl w:val="0"/>
          <w:numId w:val="10"/>
        </w:numPr>
      </w:pPr>
      <w:r>
        <w:t xml:space="preserve">zɣәfk ’  = either boat or bear </w:t>
      </w:r>
    </w:p>
    <w:p w14:paraId="3F4AF7E4" w14:textId="6B8B5DB7" w:rsidR="00F04682" w:rsidRDefault="00F04682" w:rsidP="00F04682">
      <w:pPr>
        <w:pStyle w:val="ListParagraph"/>
        <w:numPr>
          <w:ilvl w:val="0"/>
          <w:numId w:val="10"/>
        </w:numPr>
      </w:pPr>
      <w:r>
        <w:t xml:space="preserve">Compare I need that boat over there vs I need that fish over there  </w:t>
      </w:r>
    </w:p>
    <w:p w14:paraId="3A14B0E8" w14:textId="630E8E54" w:rsidR="00F04682" w:rsidRDefault="00F04682" w:rsidP="00F04682">
      <w:pPr>
        <w:pStyle w:val="ListParagraph"/>
        <w:numPr>
          <w:ilvl w:val="0"/>
          <w:numId w:val="10"/>
        </w:numPr>
      </w:pPr>
      <w:r>
        <w:t xml:space="preserve">Notice that the prefixes don’t match </w:t>
      </w:r>
    </w:p>
    <w:p w14:paraId="46D38E45" w14:textId="40770BE6" w:rsidR="00F04682" w:rsidRDefault="00F04682" w:rsidP="00F04682">
      <w:pPr>
        <w:pStyle w:val="ListParagraph"/>
        <w:numPr>
          <w:ilvl w:val="0"/>
          <w:numId w:val="10"/>
        </w:numPr>
      </w:pPr>
      <w:r>
        <w:t xml:space="preserve">Compare I need this big fish with I need your big bear  </w:t>
      </w:r>
    </w:p>
    <w:p w14:paraId="3D05CCAD" w14:textId="106D5D4D" w:rsidR="00F04682" w:rsidRDefault="00F04682" w:rsidP="00F04682">
      <w:pPr>
        <w:pStyle w:val="ListParagraph"/>
        <w:numPr>
          <w:ilvl w:val="0"/>
          <w:numId w:val="10"/>
        </w:numPr>
      </w:pPr>
      <w:r>
        <w:t xml:space="preserve">Notice they have different prefixes, so tә = this, ţ=your </w:t>
      </w:r>
    </w:p>
    <w:p w14:paraId="1D7CDA9D" w14:textId="2E224476" w:rsidR="00F04682" w:rsidRDefault="00F04682" w:rsidP="00F04682">
      <w:pPr>
        <w:pStyle w:val="ListParagraph"/>
        <w:numPr>
          <w:ilvl w:val="0"/>
          <w:numId w:val="10"/>
        </w:numPr>
      </w:pPr>
      <w:r>
        <w:t xml:space="preserve">Now you can match up 13 with D, 19 with H, 7 with P and 8 with A, … </w:t>
      </w:r>
    </w:p>
    <w:p w14:paraId="59DB7DBE" w14:textId="77777777" w:rsidR="00F04682" w:rsidRDefault="00F04682" w:rsidP="00F04682">
      <w:r>
        <w:t xml:space="preserve">Step 5 </w:t>
      </w:r>
    </w:p>
    <w:p w14:paraId="7A399994" w14:textId="081C7381" w:rsidR="00F04682" w:rsidRDefault="00F04682" w:rsidP="00F04682">
      <w:pPr>
        <w:pStyle w:val="ListParagraph"/>
        <w:numPr>
          <w:ilvl w:val="0"/>
          <w:numId w:val="11"/>
        </w:numPr>
      </w:pPr>
      <w:r>
        <w:t xml:space="preserve">You still have ţo and a -ţo – one means a fish and the other means that fish over there  </w:t>
      </w:r>
    </w:p>
    <w:p w14:paraId="0EC5C0CC" w14:textId="63638BB0" w:rsidR="00F04682" w:rsidRDefault="00F04682" w:rsidP="00F04682">
      <w:pPr>
        <w:pStyle w:val="ListParagraph"/>
        <w:numPr>
          <w:ilvl w:val="0"/>
          <w:numId w:val="11"/>
        </w:numPr>
      </w:pPr>
      <w:r>
        <w:t xml:space="preserve">Notice a -mu and ñ-mu. ñmu is my ___. Of the nouns that appear twice, boat, branch, and picture have ‘my’ in their translation. </w:t>
      </w:r>
    </w:p>
    <w:p w14:paraId="538219AA" w14:textId="7CF2D8FE" w:rsidR="00F04682" w:rsidRDefault="00F04682" w:rsidP="00F04682">
      <w:pPr>
        <w:pStyle w:val="ListParagraph"/>
        <w:numPr>
          <w:ilvl w:val="0"/>
          <w:numId w:val="11"/>
        </w:numPr>
      </w:pPr>
      <w:r>
        <w:lastRenderedPageBreak/>
        <w:t xml:space="preserve">Only ‘boat’ also goes with ‘that over there’, none have ‘a’ translations. So mu = boat, ñ = my, and a= ’that over there. </w:t>
      </w:r>
    </w:p>
    <w:p w14:paraId="411F7A81" w14:textId="77777777" w:rsidR="00F04682" w:rsidRDefault="00F04682" w:rsidP="00F04682">
      <w:pPr>
        <w:pStyle w:val="ListParagraph"/>
        <w:numPr>
          <w:ilvl w:val="0"/>
          <w:numId w:val="11"/>
        </w:numPr>
      </w:pPr>
      <w:r>
        <w:t xml:space="preserve">So 1=G, 16=S, 14=F and 20=O </w:t>
      </w:r>
    </w:p>
    <w:p w14:paraId="229A7DE0" w14:textId="0B7B845C" w:rsidR="00F04682" w:rsidRDefault="00F04682" w:rsidP="00F04682">
      <w:r>
        <w:t xml:space="preserve"> Step 6 : Cap   </w:t>
      </w:r>
    </w:p>
    <w:p w14:paraId="1BDBAF0D" w14:textId="45CB3987" w:rsidR="00F04682" w:rsidRDefault="00F04682" w:rsidP="00F04682">
      <w:pPr>
        <w:pStyle w:val="ListParagraph"/>
        <w:numPr>
          <w:ilvl w:val="0"/>
          <w:numId w:val="12"/>
        </w:numPr>
      </w:pPr>
      <w:r>
        <w:t xml:space="preserve">aq shows up 5 times (it is haq, and x </w:t>
      </w:r>
      <w:r>
        <w:t></w:t>
      </w:r>
      <w:r>
        <w:t>/after a prefix) :</w:t>
      </w:r>
    </w:p>
    <w:p w14:paraId="55D753CC" w14:textId="77777777" w:rsidR="00F04682" w:rsidRDefault="00F04682" w:rsidP="00F04682">
      <w:pPr>
        <w:pStyle w:val="ListParagraph"/>
        <w:numPr>
          <w:ilvl w:val="1"/>
          <w:numId w:val="12"/>
        </w:numPr>
      </w:pPr>
      <w:r>
        <w:t xml:space="preserve">2:    ñi  hә-haq-xekiḑ </w:t>
      </w:r>
    </w:p>
    <w:p w14:paraId="40B69D4A" w14:textId="77777777" w:rsidR="00F04682" w:rsidRDefault="00F04682" w:rsidP="00F04682">
      <w:pPr>
        <w:pStyle w:val="ListParagraph"/>
        <w:numPr>
          <w:ilvl w:val="1"/>
          <w:numId w:val="12"/>
        </w:numPr>
      </w:pPr>
      <w:r>
        <w:t xml:space="preserve">5:    ñi ñ-aq-xekiḑ </w:t>
      </w:r>
    </w:p>
    <w:p w14:paraId="38BCF41A" w14:textId="77777777" w:rsidR="00F04682" w:rsidRDefault="00F04682" w:rsidP="00F04682">
      <w:pPr>
        <w:pStyle w:val="ListParagraph"/>
        <w:numPr>
          <w:ilvl w:val="1"/>
          <w:numId w:val="12"/>
        </w:numPr>
      </w:pPr>
      <w:r>
        <w:t xml:space="preserve">12:  ñi ţ-aq-xekiḑ </w:t>
      </w:r>
    </w:p>
    <w:p w14:paraId="43ED6994" w14:textId="77777777" w:rsidR="00F04682" w:rsidRDefault="00F04682" w:rsidP="00F04682">
      <w:pPr>
        <w:pStyle w:val="ListParagraph"/>
        <w:numPr>
          <w:ilvl w:val="1"/>
          <w:numId w:val="12"/>
        </w:numPr>
      </w:pPr>
      <w:r>
        <w:t xml:space="preserve">17:  ñi ñ-it’ulv-haq-xekiḑ </w:t>
      </w:r>
    </w:p>
    <w:p w14:paraId="05F82E55" w14:textId="77777777" w:rsidR="00F04682" w:rsidRDefault="00F04682" w:rsidP="00F04682">
      <w:pPr>
        <w:pStyle w:val="ListParagraph"/>
        <w:numPr>
          <w:ilvl w:val="1"/>
          <w:numId w:val="12"/>
        </w:numPr>
      </w:pPr>
      <w:r>
        <w:t xml:space="preserve">21 : ñi  haq-xekiḑ </w:t>
      </w:r>
    </w:p>
    <w:p w14:paraId="7596850E" w14:textId="77777777" w:rsidR="00F04682" w:rsidRDefault="00F04682" w:rsidP="00A7176C">
      <w:pPr>
        <w:pStyle w:val="ListParagraph"/>
        <w:numPr>
          <w:ilvl w:val="0"/>
          <w:numId w:val="12"/>
        </w:numPr>
      </w:pPr>
      <w:r>
        <w:t xml:space="preserve">Meanings :  </w:t>
      </w:r>
    </w:p>
    <w:p w14:paraId="2A7B674B" w14:textId="77777777" w:rsidR="00F04682" w:rsidRDefault="00F04682" w:rsidP="00A7176C">
      <w:pPr>
        <w:pStyle w:val="ListParagraph"/>
        <w:numPr>
          <w:ilvl w:val="1"/>
          <w:numId w:val="12"/>
        </w:numPr>
      </w:pPr>
      <w:r>
        <w:t xml:space="preserve">B : ‘I need my cap’ </w:t>
      </w:r>
    </w:p>
    <w:p w14:paraId="5B366FCD" w14:textId="77777777" w:rsidR="00F04682" w:rsidRDefault="00F04682" w:rsidP="00A7176C">
      <w:pPr>
        <w:pStyle w:val="ListParagraph"/>
        <w:numPr>
          <w:ilvl w:val="1"/>
          <w:numId w:val="12"/>
        </w:numPr>
      </w:pPr>
      <w:r>
        <w:t xml:space="preserve">E: ‘I need my winter cap’ </w:t>
      </w:r>
    </w:p>
    <w:p w14:paraId="526BF738" w14:textId="77777777" w:rsidR="00F04682" w:rsidRDefault="00F04682" w:rsidP="00A7176C">
      <w:pPr>
        <w:pStyle w:val="ListParagraph"/>
        <w:numPr>
          <w:ilvl w:val="1"/>
          <w:numId w:val="12"/>
        </w:numPr>
      </w:pPr>
      <w:r>
        <w:t xml:space="preserve">L; ‘I need a cap’ </w:t>
      </w:r>
    </w:p>
    <w:p w14:paraId="12F800D4" w14:textId="77777777" w:rsidR="00F04682" w:rsidRDefault="00F04682" w:rsidP="00A7176C">
      <w:pPr>
        <w:pStyle w:val="ListParagraph"/>
        <w:numPr>
          <w:ilvl w:val="1"/>
          <w:numId w:val="12"/>
        </w:numPr>
      </w:pPr>
      <w:r>
        <w:t xml:space="preserve">Q: ‘I need that cap’ </w:t>
      </w:r>
    </w:p>
    <w:p w14:paraId="129E16A0" w14:textId="49DC6183" w:rsidR="00F04682" w:rsidRDefault="00F04682" w:rsidP="00F04682">
      <w:pPr>
        <w:pStyle w:val="ListParagraph"/>
        <w:numPr>
          <w:ilvl w:val="1"/>
          <w:numId w:val="12"/>
        </w:numPr>
      </w:pPr>
      <w:r>
        <w:t xml:space="preserve">W: ‘I need your cap’ </w:t>
      </w:r>
    </w:p>
    <w:p w14:paraId="2B7E76B5" w14:textId="54501B00" w:rsidR="00F04682" w:rsidRDefault="00F04682" w:rsidP="00F04682">
      <w:pPr>
        <w:pStyle w:val="ListParagraph"/>
        <w:numPr>
          <w:ilvl w:val="0"/>
          <w:numId w:val="12"/>
        </w:numPr>
      </w:pPr>
      <w:r>
        <w:t xml:space="preserve">evident that 12=W, 5=B, 17=E (so it’ulv(h) = winter, but the ‘h’ shows up in 21 too, so it’ulv) </w:t>
      </w:r>
    </w:p>
    <w:p w14:paraId="2D9CD1FA" w14:textId="77777777" w:rsidR="00F04682" w:rsidRDefault="00F04682" w:rsidP="00F04682">
      <w:pPr>
        <w:pStyle w:val="ListParagraph"/>
        <w:numPr>
          <w:ilvl w:val="0"/>
          <w:numId w:val="12"/>
        </w:numPr>
      </w:pPr>
      <w:r>
        <w:t xml:space="preserve">a cap vs that cap, we know ‘a’ = no prefi x on fi sh, and haqxekiḑ is obviously less prefi xed than h әhaqxekiḑ , so haq = cap (h deletes </w:t>
      </w:r>
    </w:p>
    <w:p w14:paraId="74301D96" w14:textId="77777777" w:rsidR="00F04682" w:rsidRDefault="00F04682" w:rsidP="00F04682">
      <w:pPr>
        <w:pStyle w:val="ListParagraph"/>
        <w:numPr>
          <w:ilvl w:val="0"/>
          <w:numId w:val="12"/>
        </w:numPr>
      </w:pPr>
      <w:r>
        <w:t xml:space="preserve">aft er a C, or aft er ‘my’ and ‘your’) hә = that </w:t>
      </w:r>
    </w:p>
    <w:p w14:paraId="1D98B284" w14:textId="2E7ECACF" w:rsidR="00F04682" w:rsidRDefault="00F04682" w:rsidP="00F04682">
      <w:pPr>
        <w:pStyle w:val="ListParagraph"/>
        <w:numPr>
          <w:ilvl w:val="0"/>
          <w:numId w:val="12"/>
        </w:numPr>
      </w:pPr>
      <w:r>
        <w:t xml:space="preserve">21=L, 2=Q   </w:t>
      </w:r>
    </w:p>
    <w:p w14:paraId="060520F0" w14:textId="77777777" w:rsidR="00F04682" w:rsidRDefault="00F04682" w:rsidP="00F04682">
      <w:r>
        <w:t xml:space="preserve">Step 7 </w:t>
      </w:r>
    </w:p>
    <w:p w14:paraId="0DCD4665" w14:textId="77777777" w:rsidR="00F04682" w:rsidRDefault="00F04682" w:rsidP="00F04682">
      <w:pPr>
        <w:pStyle w:val="ListParagraph"/>
        <w:numPr>
          <w:ilvl w:val="0"/>
          <w:numId w:val="13"/>
        </w:numPr>
      </w:pPr>
      <w:r>
        <w:t xml:space="preserve">hә-zaqo and ţ-zaqo = that X and your X , so zaqo = knife and 9=R and 18=U </w:t>
      </w:r>
    </w:p>
    <w:p w14:paraId="171254CE" w14:textId="77777777" w:rsidR="00F04682" w:rsidRDefault="00F04682" w:rsidP="00F04682">
      <w:pPr>
        <w:pStyle w:val="ListParagraph"/>
        <w:numPr>
          <w:ilvl w:val="0"/>
          <w:numId w:val="13"/>
        </w:numPr>
      </w:pPr>
      <w:r>
        <w:t xml:space="preserve">liɣsk’ and ţ-liɣsk’ = a X and your X, so liɣsk’ = wolf and 10=N and 23=J </w:t>
      </w:r>
    </w:p>
    <w:p w14:paraId="354C1A95" w14:textId="6DBADC82" w:rsidR="00F04682" w:rsidRDefault="00F04682" w:rsidP="00F04682">
      <w:pPr>
        <w:pStyle w:val="ListParagraph"/>
        <w:numPr>
          <w:ilvl w:val="0"/>
          <w:numId w:val="13"/>
        </w:numPr>
      </w:pPr>
      <w:r>
        <w:t xml:space="preserve">ţ-efl aŋk and ñ-efl aŋk = your X and my X, so 22=C and 4=K  </w:t>
      </w:r>
    </w:p>
    <w:p w14:paraId="43A4A55D" w14:textId="77777777" w:rsidR="00F04682" w:rsidRDefault="00F04682" w:rsidP="00F04682">
      <w:pPr>
        <w:pStyle w:val="ListParagraph"/>
        <w:numPr>
          <w:ilvl w:val="0"/>
          <w:numId w:val="13"/>
        </w:numPr>
      </w:pPr>
      <w:r>
        <w:t xml:space="preserve">p’-ezŋai and ţ-ezŋai = my own X (we haven’t seen p’ before, but we know ţ is ‘your’) and your X, so 6=M and 15=V </w:t>
      </w:r>
    </w:p>
    <w:p w14:paraId="1E68B575" w14:textId="407F465B" w:rsidR="00F04682" w:rsidRDefault="00F04682" w:rsidP="00F04682">
      <w:pPr>
        <w:pStyle w:val="ListParagraph"/>
        <w:numPr>
          <w:ilvl w:val="0"/>
          <w:numId w:val="13"/>
        </w:numPr>
      </w:pPr>
      <w:r>
        <w:t xml:space="preserve">i-tәfk ’ and tәfk ’ = his/her X (by elimination) and a X, so 3=T and 11=I </w:t>
      </w:r>
    </w:p>
    <w:p w14:paraId="320606B9" w14:textId="583E61E8" w:rsidR="00F04682" w:rsidRDefault="00F04682" w:rsidP="00F04682">
      <w:pPr>
        <w:ind w:firstLine="45"/>
      </w:pPr>
    </w:p>
    <w:p w14:paraId="5717C010" w14:textId="5E784AB8" w:rsidR="00F04682" w:rsidRPr="00C64903" w:rsidRDefault="00F04682" w:rsidP="00F04682">
      <w:r>
        <w:t>The only thing left was the vowels of the prefixes of a few forms. I took the offenders out. I modified the answers so that  there are 2 right answers for 2 of the Eng to Nivkh translations.</w:t>
      </w:r>
    </w:p>
    <w:sectPr w:rsidR="00F04682" w:rsidRPr="00C6490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760330" w14:textId="77777777" w:rsidR="008A3E15" w:rsidRDefault="008A3E15" w:rsidP="00EE0D33">
      <w:pPr>
        <w:spacing w:after="0" w:line="240" w:lineRule="auto"/>
      </w:pPr>
      <w:r>
        <w:separator/>
      </w:r>
    </w:p>
  </w:endnote>
  <w:endnote w:type="continuationSeparator" w:id="0">
    <w:p w14:paraId="0A467001" w14:textId="77777777" w:rsidR="008A3E15" w:rsidRDefault="008A3E15" w:rsidP="00EE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F1A54" w14:textId="77777777" w:rsidR="009041BA" w:rsidRDefault="009041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2AEDD" w14:textId="77777777" w:rsidR="009041BA" w:rsidRDefault="009041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0E08E" w14:textId="77777777" w:rsidR="009041BA" w:rsidRDefault="009041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32E43" w14:textId="77777777" w:rsidR="008A3E15" w:rsidRDefault="008A3E15" w:rsidP="00EE0D33">
      <w:pPr>
        <w:spacing w:after="0" w:line="240" w:lineRule="auto"/>
      </w:pPr>
      <w:r>
        <w:separator/>
      </w:r>
    </w:p>
  </w:footnote>
  <w:footnote w:type="continuationSeparator" w:id="0">
    <w:p w14:paraId="68BC94EE" w14:textId="77777777" w:rsidR="008A3E15" w:rsidRDefault="008A3E15" w:rsidP="00EE0D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FB0A" w14:textId="77777777" w:rsidR="009041BA" w:rsidRDefault="009041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E449ED" w14:textId="77777777" w:rsidR="00EE0D33" w:rsidRDefault="00EE0D33">
    <w:pPr>
      <w:pStyle w:val="Header"/>
    </w:pPr>
    <w:r w:rsidRPr="00EE0D33">
      <w:rPr>
        <w:rStyle w:val="TitleChar"/>
        <w:rFonts w:eastAsia="Calibri"/>
      </w:rPr>
      <w:t xml:space="preserve">The UK Linguistics Olympiad   </w:t>
    </w:r>
    <w:r>
      <w:rPr>
        <w:rStyle w:val="TitleChar"/>
        <w:rFonts w:eastAsia="Calibri"/>
      </w:rPr>
      <w:t>201</w:t>
    </w:r>
    <w:r w:rsidR="009041BA">
      <w:rPr>
        <w:rStyle w:val="TitleChar"/>
        <w:rFonts w:eastAsia="Calibri"/>
      </w:rPr>
      <w:t>8</w:t>
    </w:r>
    <w:r w:rsidRPr="00EE0D33">
      <w:rPr>
        <w:rStyle w:val="TitleChar"/>
        <w:rFonts w:eastAsia="Calibri"/>
      </w:rPr>
      <w:t xml:space="preserve">                                                                            </w:t>
    </w:r>
  </w:p>
  <w:p w14:paraId="73F4F404" w14:textId="77777777" w:rsidR="00EE0D33" w:rsidRDefault="00EE0D3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26F2E" w14:textId="77777777" w:rsidR="009041BA" w:rsidRDefault="009041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A48C5"/>
    <w:multiLevelType w:val="hybridMultilevel"/>
    <w:tmpl w:val="D7EE4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911179"/>
    <w:multiLevelType w:val="hybridMultilevel"/>
    <w:tmpl w:val="7C4CE0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4531D1"/>
    <w:multiLevelType w:val="hybridMultilevel"/>
    <w:tmpl w:val="3CB67E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452315"/>
    <w:multiLevelType w:val="hybridMultilevel"/>
    <w:tmpl w:val="1B2A7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072885"/>
    <w:multiLevelType w:val="hybridMultilevel"/>
    <w:tmpl w:val="87AA04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D4E015E"/>
    <w:multiLevelType w:val="hybridMultilevel"/>
    <w:tmpl w:val="56DCC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A011E2"/>
    <w:multiLevelType w:val="hybridMultilevel"/>
    <w:tmpl w:val="77FA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364F4D"/>
    <w:multiLevelType w:val="hybridMultilevel"/>
    <w:tmpl w:val="0C463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6A0265"/>
    <w:multiLevelType w:val="hybridMultilevel"/>
    <w:tmpl w:val="302A2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90628D"/>
    <w:multiLevelType w:val="hybridMultilevel"/>
    <w:tmpl w:val="086EB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171F59"/>
    <w:multiLevelType w:val="hybridMultilevel"/>
    <w:tmpl w:val="B20E78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F83621"/>
    <w:multiLevelType w:val="hybridMultilevel"/>
    <w:tmpl w:val="8FAC5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1928E6"/>
    <w:multiLevelType w:val="hybridMultilevel"/>
    <w:tmpl w:val="6B7CE91C"/>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0"/>
  </w:num>
  <w:num w:numId="2">
    <w:abstractNumId w:val="2"/>
  </w:num>
  <w:num w:numId="3">
    <w:abstractNumId w:val="0"/>
  </w:num>
  <w:num w:numId="4">
    <w:abstractNumId w:val="4"/>
  </w:num>
  <w:num w:numId="5">
    <w:abstractNumId w:val="12"/>
  </w:num>
  <w:num w:numId="6">
    <w:abstractNumId w:val="8"/>
  </w:num>
  <w:num w:numId="7">
    <w:abstractNumId w:val="5"/>
  </w:num>
  <w:num w:numId="8">
    <w:abstractNumId w:val="3"/>
  </w:num>
  <w:num w:numId="9">
    <w:abstractNumId w:val="11"/>
  </w:num>
  <w:num w:numId="10">
    <w:abstractNumId w:val="9"/>
  </w:num>
  <w:num w:numId="11">
    <w:abstractNumId w:val="6"/>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30"/>
    <w:rsid w:val="000017E9"/>
    <w:rsid w:val="00016048"/>
    <w:rsid w:val="00031056"/>
    <w:rsid w:val="00041C21"/>
    <w:rsid w:val="00053F09"/>
    <w:rsid w:val="000B1C44"/>
    <w:rsid w:val="000F565F"/>
    <w:rsid w:val="001148FA"/>
    <w:rsid w:val="00126B54"/>
    <w:rsid w:val="00130468"/>
    <w:rsid w:val="00155990"/>
    <w:rsid w:val="00165D9E"/>
    <w:rsid w:val="00194BF7"/>
    <w:rsid w:val="00195AA9"/>
    <w:rsid w:val="001963C3"/>
    <w:rsid w:val="001C62AA"/>
    <w:rsid w:val="001F3817"/>
    <w:rsid w:val="001F4D04"/>
    <w:rsid w:val="0020267F"/>
    <w:rsid w:val="00213CEA"/>
    <w:rsid w:val="00223850"/>
    <w:rsid w:val="00224431"/>
    <w:rsid w:val="00326CF8"/>
    <w:rsid w:val="00350A6F"/>
    <w:rsid w:val="00360BA8"/>
    <w:rsid w:val="00385B3A"/>
    <w:rsid w:val="00390B78"/>
    <w:rsid w:val="00410AA0"/>
    <w:rsid w:val="00420BE6"/>
    <w:rsid w:val="0045278D"/>
    <w:rsid w:val="004710FC"/>
    <w:rsid w:val="00485981"/>
    <w:rsid w:val="00487937"/>
    <w:rsid w:val="004D784D"/>
    <w:rsid w:val="00514F8B"/>
    <w:rsid w:val="005217D9"/>
    <w:rsid w:val="00534D28"/>
    <w:rsid w:val="005A115D"/>
    <w:rsid w:val="005C2FB5"/>
    <w:rsid w:val="00606374"/>
    <w:rsid w:val="006251B9"/>
    <w:rsid w:val="0065545F"/>
    <w:rsid w:val="006B0BD4"/>
    <w:rsid w:val="006D252E"/>
    <w:rsid w:val="006F475C"/>
    <w:rsid w:val="006F5BDA"/>
    <w:rsid w:val="00717789"/>
    <w:rsid w:val="00783ECD"/>
    <w:rsid w:val="007A0D4D"/>
    <w:rsid w:val="007B22BD"/>
    <w:rsid w:val="007B5317"/>
    <w:rsid w:val="007C5267"/>
    <w:rsid w:val="007E30D4"/>
    <w:rsid w:val="007E416A"/>
    <w:rsid w:val="00844B9A"/>
    <w:rsid w:val="0085659F"/>
    <w:rsid w:val="00865241"/>
    <w:rsid w:val="00874EBE"/>
    <w:rsid w:val="00886E69"/>
    <w:rsid w:val="008A3E15"/>
    <w:rsid w:val="008D04AA"/>
    <w:rsid w:val="008D2E15"/>
    <w:rsid w:val="008E1C0B"/>
    <w:rsid w:val="008E768D"/>
    <w:rsid w:val="009041BA"/>
    <w:rsid w:val="00931BB6"/>
    <w:rsid w:val="00947CD7"/>
    <w:rsid w:val="0095430C"/>
    <w:rsid w:val="00994407"/>
    <w:rsid w:val="009A07E2"/>
    <w:rsid w:val="009B3112"/>
    <w:rsid w:val="009C5C9D"/>
    <w:rsid w:val="009D676B"/>
    <w:rsid w:val="009D721C"/>
    <w:rsid w:val="00A07030"/>
    <w:rsid w:val="00A7176C"/>
    <w:rsid w:val="00A764AC"/>
    <w:rsid w:val="00A92D5C"/>
    <w:rsid w:val="00AC2742"/>
    <w:rsid w:val="00AC5C00"/>
    <w:rsid w:val="00B00C56"/>
    <w:rsid w:val="00B07B9D"/>
    <w:rsid w:val="00B149DF"/>
    <w:rsid w:val="00B157C2"/>
    <w:rsid w:val="00B553DA"/>
    <w:rsid w:val="00B70DD3"/>
    <w:rsid w:val="00B91C2D"/>
    <w:rsid w:val="00B93AFC"/>
    <w:rsid w:val="00BA6051"/>
    <w:rsid w:val="00BA69CF"/>
    <w:rsid w:val="00BB0A30"/>
    <w:rsid w:val="00BD4658"/>
    <w:rsid w:val="00BD7B69"/>
    <w:rsid w:val="00BE7492"/>
    <w:rsid w:val="00C11A95"/>
    <w:rsid w:val="00C605F5"/>
    <w:rsid w:val="00C64903"/>
    <w:rsid w:val="00C6732C"/>
    <w:rsid w:val="00C75470"/>
    <w:rsid w:val="00C85078"/>
    <w:rsid w:val="00CC0A17"/>
    <w:rsid w:val="00CC7A3B"/>
    <w:rsid w:val="00D231B1"/>
    <w:rsid w:val="00D24630"/>
    <w:rsid w:val="00D34E01"/>
    <w:rsid w:val="00D41D01"/>
    <w:rsid w:val="00D452CA"/>
    <w:rsid w:val="00D7203A"/>
    <w:rsid w:val="00D81B11"/>
    <w:rsid w:val="00D90B1F"/>
    <w:rsid w:val="00D93A0B"/>
    <w:rsid w:val="00D94463"/>
    <w:rsid w:val="00D96998"/>
    <w:rsid w:val="00DB7A41"/>
    <w:rsid w:val="00DE5D72"/>
    <w:rsid w:val="00DF6776"/>
    <w:rsid w:val="00E33556"/>
    <w:rsid w:val="00E47B0C"/>
    <w:rsid w:val="00E70B48"/>
    <w:rsid w:val="00E80487"/>
    <w:rsid w:val="00EA40F9"/>
    <w:rsid w:val="00ED2C13"/>
    <w:rsid w:val="00ED4C7F"/>
    <w:rsid w:val="00EE0D33"/>
    <w:rsid w:val="00EE7E7C"/>
    <w:rsid w:val="00F04682"/>
    <w:rsid w:val="00F2103D"/>
    <w:rsid w:val="00F261E8"/>
    <w:rsid w:val="00F37D7F"/>
    <w:rsid w:val="00F43A50"/>
    <w:rsid w:val="00F4705D"/>
    <w:rsid w:val="00F62D0A"/>
    <w:rsid w:val="00F82728"/>
    <w:rsid w:val="00F94C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3B3BA"/>
  <w15:chartTrackingRefBased/>
  <w15:docId w15:val="{82734D5D-90B3-4F62-BB8F-A5F6DA33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DE5D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6374"/>
    <w:pPr>
      <w:outlineLvl w:val="1"/>
    </w:pPr>
    <w:rPr>
      <w:b/>
      <w:color w:val="5B9BD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0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D33"/>
  </w:style>
  <w:style w:type="paragraph" w:styleId="Footer">
    <w:name w:val="footer"/>
    <w:basedOn w:val="Normal"/>
    <w:link w:val="FooterChar"/>
    <w:uiPriority w:val="99"/>
    <w:unhideWhenUsed/>
    <w:rsid w:val="00EE0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D33"/>
  </w:style>
  <w:style w:type="paragraph" w:styleId="Title">
    <w:name w:val="Title"/>
    <w:basedOn w:val="Normal"/>
    <w:next w:val="Normal"/>
    <w:link w:val="TitleChar"/>
    <w:uiPriority w:val="10"/>
    <w:qFormat/>
    <w:rsid w:val="00EE0D33"/>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E0D33"/>
    <w:rPr>
      <w:rFonts w:ascii="Calibri Light" w:eastAsia="Times New Roman" w:hAnsi="Calibri Light" w:cs="Times New Roman"/>
      <w:spacing w:val="-10"/>
      <w:kern w:val="28"/>
      <w:sz w:val="56"/>
      <w:szCs w:val="56"/>
    </w:rPr>
  </w:style>
  <w:style w:type="character" w:customStyle="1" w:styleId="Heading2Char">
    <w:name w:val="Heading 2 Char"/>
    <w:link w:val="Heading2"/>
    <w:uiPriority w:val="9"/>
    <w:rsid w:val="00606374"/>
    <w:rPr>
      <w:b/>
      <w:color w:val="5B9BD5"/>
      <w:sz w:val="28"/>
      <w:szCs w:val="22"/>
      <w:lang w:eastAsia="en-US"/>
    </w:rPr>
  </w:style>
  <w:style w:type="character" w:customStyle="1" w:styleId="Heading1Char">
    <w:name w:val="Heading 1 Char"/>
    <w:basedOn w:val="DefaultParagraphFont"/>
    <w:link w:val="Heading1"/>
    <w:uiPriority w:val="9"/>
    <w:rsid w:val="00DE5D72"/>
    <w:rPr>
      <w:rFonts w:asciiTheme="majorHAnsi" w:eastAsiaTheme="majorEastAsia" w:hAnsiTheme="majorHAnsi" w:cstheme="majorBidi"/>
      <w:color w:val="2E74B5" w:themeColor="accent1" w:themeShade="BF"/>
      <w:sz w:val="32"/>
      <w:szCs w:val="32"/>
      <w:lang w:eastAsia="en-US"/>
    </w:rPr>
  </w:style>
  <w:style w:type="paragraph" w:styleId="ListParagraph">
    <w:name w:val="List Paragraph"/>
    <w:basedOn w:val="Normal"/>
    <w:uiPriority w:val="34"/>
    <w:qFormat/>
    <w:rsid w:val="00D41D01"/>
    <w:pPr>
      <w:ind w:left="720"/>
      <w:contextualSpacing/>
    </w:pPr>
  </w:style>
  <w:style w:type="table" w:styleId="TableGrid">
    <w:name w:val="Table Grid"/>
    <w:basedOn w:val="TableNormal"/>
    <w:uiPriority w:val="39"/>
    <w:rsid w:val="00ED2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Docs\Education\UKLO\2017\Problem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Template>
  <TotalTime>54</TotalTime>
  <Pages>7</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dick2</dc:creator>
  <cp:keywords/>
  <dc:description/>
  <cp:lastModifiedBy>Richard Hudson</cp:lastModifiedBy>
  <cp:revision>5</cp:revision>
  <dcterms:created xsi:type="dcterms:W3CDTF">2018-03-17T12:36:00Z</dcterms:created>
  <dcterms:modified xsi:type="dcterms:W3CDTF">2018-04-06T18:13:00Z</dcterms:modified>
</cp:coreProperties>
</file>
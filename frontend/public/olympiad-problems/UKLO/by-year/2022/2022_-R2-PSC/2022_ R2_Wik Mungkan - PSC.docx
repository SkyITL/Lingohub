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376F" w14:textId="18D2832F" w:rsidR="00EA54FF" w:rsidRPr="00811D4D" w:rsidRDefault="00F54FA5" w:rsidP="00EA54FF">
      <w:pPr>
        <w:pStyle w:val="Heading1"/>
      </w:pPr>
      <w:bookmarkStart w:id="0" w:name="_Hlk93531482"/>
      <w:bookmarkStart w:id="1" w:name="_Hlk93531599"/>
      <w:r w:rsidRPr="00811D4D">
        <w:t xml:space="preserve">Problem </w:t>
      </w:r>
      <w:r w:rsidR="001D250E" w:rsidRPr="00811D4D">
        <w:t>2</w:t>
      </w:r>
      <w:r w:rsidRPr="00811D4D">
        <w:t>.</w:t>
      </w:r>
      <w:r w:rsidR="007D4191" w:rsidRPr="00811D4D">
        <w:t xml:space="preserve"> </w:t>
      </w:r>
      <w:proofErr w:type="spellStart"/>
      <w:r w:rsidR="007D4191" w:rsidRPr="00811D4D">
        <w:t>Wik</w:t>
      </w:r>
      <w:proofErr w:type="spellEnd"/>
      <w:r w:rsidR="007D4191" w:rsidRPr="00811D4D">
        <w:t xml:space="preserve">-Mungkan </w:t>
      </w:r>
      <w:r w:rsidRPr="00811D4D">
        <w:t>(</w:t>
      </w:r>
      <w:r w:rsidR="001D250E" w:rsidRPr="00811D4D">
        <w:t xml:space="preserve">15 </w:t>
      </w:r>
      <w:r w:rsidRPr="00811D4D">
        <w:t>marks)</w:t>
      </w:r>
    </w:p>
    <w:p w14:paraId="21CEF41D" w14:textId="74367878" w:rsidR="004F6CE1" w:rsidRPr="00811D4D" w:rsidRDefault="004F6CE1" w:rsidP="004F6CE1">
      <w:pPr>
        <w:spacing w:after="0" w:line="276" w:lineRule="auto"/>
        <w:rPr>
          <w:rFonts w:cs="Calibri"/>
          <w:sz w:val="24"/>
          <w:szCs w:val="24"/>
          <w:lang w:val="en" w:eastAsia="zh-CN"/>
        </w:rPr>
      </w:pPr>
      <w:proofErr w:type="spellStart"/>
      <w:r w:rsidRPr="00811D4D">
        <w:rPr>
          <w:rFonts w:cs="Calibri"/>
          <w:sz w:val="24"/>
          <w:szCs w:val="24"/>
          <w:lang w:val="en" w:eastAsia="zh-CN"/>
        </w:rPr>
        <w:t>Wik</w:t>
      </w:r>
      <w:proofErr w:type="spellEnd"/>
      <w:r w:rsidRPr="00811D4D">
        <w:rPr>
          <w:rFonts w:cs="Calibri"/>
          <w:sz w:val="24"/>
          <w:szCs w:val="24"/>
          <w:lang w:val="en" w:eastAsia="zh-CN"/>
        </w:rPr>
        <w:t xml:space="preserve">-Mungkan (literally: "to swallow one's words") is a </w:t>
      </w:r>
      <w:proofErr w:type="spellStart"/>
      <w:r w:rsidRPr="00811D4D">
        <w:rPr>
          <w:rFonts w:cs="Calibri"/>
          <w:sz w:val="24"/>
          <w:szCs w:val="24"/>
          <w:lang w:val="en" w:eastAsia="zh-CN"/>
        </w:rPr>
        <w:t>Paman</w:t>
      </w:r>
      <w:proofErr w:type="spellEnd"/>
      <w:r w:rsidRPr="00811D4D">
        <w:rPr>
          <w:rFonts w:cs="Calibri"/>
          <w:sz w:val="24"/>
          <w:szCs w:val="24"/>
          <w:lang w:val="en" w:eastAsia="zh-CN"/>
        </w:rPr>
        <w:t xml:space="preserve"> language spoken in Queensland,</w:t>
      </w:r>
    </w:p>
    <w:p w14:paraId="1B77D2B5" w14:textId="1E64F93F" w:rsidR="004F6CE1" w:rsidRPr="00811D4D" w:rsidRDefault="004F6CE1" w:rsidP="004F6CE1">
      <w:pPr>
        <w:spacing w:after="0" w:line="276" w:lineRule="auto"/>
        <w:rPr>
          <w:rFonts w:cs="Calibri"/>
          <w:sz w:val="24"/>
          <w:szCs w:val="24"/>
          <w:lang w:val="en" w:eastAsia="zh-CN"/>
        </w:rPr>
      </w:pPr>
      <w:r w:rsidRPr="00811D4D">
        <w:rPr>
          <w:rFonts w:cs="Calibri"/>
          <w:sz w:val="24"/>
          <w:szCs w:val="24"/>
          <w:lang w:val="en" w:eastAsia="zh-CN"/>
        </w:rPr>
        <w:t xml:space="preserve">Australia by around 1,650 </w:t>
      </w:r>
      <w:proofErr w:type="spellStart"/>
      <w:r w:rsidRPr="00811D4D">
        <w:rPr>
          <w:rFonts w:cs="Calibri"/>
          <w:sz w:val="24"/>
          <w:szCs w:val="24"/>
          <w:lang w:val="en" w:eastAsia="zh-CN"/>
        </w:rPr>
        <w:t>Wik</w:t>
      </w:r>
      <w:proofErr w:type="spellEnd"/>
      <w:r w:rsidRPr="00811D4D">
        <w:rPr>
          <w:rFonts w:cs="Calibri"/>
          <w:sz w:val="24"/>
          <w:szCs w:val="24"/>
          <w:lang w:val="en" w:eastAsia="zh-CN"/>
        </w:rPr>
        <w:t>-Mungkan people. During the dry season, fresh water is often in</w:t>
      </w:r>
    </w:p>
    <w:p w14:paraId="5EDB18E2" w14:textId="22BAB95C" w:rsidR="004F6CE1" w:rsidRPr="00811D4D" w:rsidRDefault="007D4191" w:rsidP="004F6CE1">
      <w:pPr>
        <w:spacing w:after="0" w:line="276" w:lineRule="auto"/>
        <w:rPr>
          <w:rFonts w:cs="Calibri"/>
          <w:sz w:val="24"/>
          <w:szCs w:val="24"/>
          <w:lang w:val="en" w:eastAsia="zh-CN"/>
        </w:rPr>
      </w:pPr>
      <w:r w:rsidRPr="00811D4D">
        <w:rPr>
          <w:noProof/>
        </w:rPr>
        <w:drawing>
          <wp:anchor distT="0" distB="0" distL="114300" distR="114300" simplePos="0" relativeHeight="251658240" behindDoc="0" locked="0" layoutInCell="1" allowOverlap="1" wp14:anchorId="6CA63832" wp14:editId="2AF26A6F">
            <wp:simplePos x="0" y="0"/>
            <wp:positionH relativeFrom="page">
              <wp:posOffset>4813300</wp:posOffset>
            </wp:positionH>
            <wp:positionV relativeFrom="paragraph">
              <wp:posOffset>50800</wp:posOffset>
            </wp:positionV>
            <wp:extent cx="2697480" cy="12522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25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CE1" w:rsidRPr="00811D4D">
        <w:rPr>
          <w:rFonts w:cs="Calibri"/>
          <w:sz w:val="24"/>
          <w:szCs w:val="24"/>
          <w:lang w:val="en" w:eastAsia="zh-CN"/>
        </w:rPr>
        <w:t>short supply and is considered valuable.</w:t>
      </w:r>
    </w:p>
    <w:p w14:paraId="15AE7469" w14:textId="673D73A9" w:rsidR="007D4191" w:rsidRPr="00811D4D" w:rsidRDefault="007D4191" w:rsidP="004F6CE1">
      <w:pPr>
        <w:spacing w:after="0" w:line="276" w:lineRule="auto"/>
        <w:rPr>
          <w:rFonts w:cs="Calibri"/>
          <w:sz w:val="24"/>
          <w:szCs w:val="24"/>
          <w:lang w:val="en" w:eastAsia="zh-C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C114F" w:rsidRPr="00811D4D" w14:paraId="2808D7D6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9108" w14:textId="05551E78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kek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kuchek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C1FD" w14:textId="39EFB15D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A. alcohol</w:t>
            </w:r>
          </w:p>
        </w:tc>
      </w:tr>
      <w:tr w:rsidR="007C114F" w:rsidRPr="00811D4D" w14:paraId="43B6575F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E6CF" w14:textId="1F3A49FB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2.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kuchek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thayan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8AA2" w14:textId="4E10399E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B. </w:t>
            </w:r>
            <w:r w:rsidR="00E62344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brave</w:t>
            </w:r>
          </w:p>
        </w:tc>
      </w:tr>
      <w:tr w:rsidR="007C114F" w:rsidRPr="00811D4D" w14:paraId="4D46B2E9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2AE5B" w14:textId="319199FB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3. </w:t>
            </w:r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ma' ek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A08B" w14:textId="639AFCBB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C. </w:t>
            </w:r>
            <w:r w:rsidR="00E62344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crab</w:t>
            </w:r>
          </w:p>
        </w:tc>
      </w:tr>
      <w:tr w:rsidR="007C114F" w:rsidRPr="00811D4D" w14:paraId="0B89C912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7A40" w14:textId="0181C13E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4. </w:t>
            </w:r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ma'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puk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pi'an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A86A" w14:textId="36B78E27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D. </w:t>
            </w:r>
            <w:r w:rsidR="00E62344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crab shell</w:t>
            </w:r>
          </w:p>
        </w:tc>
      </w:tr>
      <w:tr w:rsidR="007C114F" w:rsidRPr="00811D4D" w14:paraId="0266561E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73DB" w14:textId="5A010910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5. </w:t>
            </w:r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ma'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puuy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07ADC" w14:textId="2F98BA44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E. </w:t>
            </w:r>
            <w:r w:rsidR="00E62344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fingernail</w:t>
            </w:r>
          </w:p>
        </w:tc>
      </w:tr>
      <w:tr w:rsidR="007C114F" w:rsidRPr="00811D4D" w14:paraId="626E4F8F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6AAE" w14:textId="49310129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6. </w:t>
            </w:r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ma'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thayan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6E61" w14:textId="61FDE5E7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F. </w:t>
            </w:r>
            <w:r w:rsidR="00E62344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fresh water</w:t>
            </w:r>
          </w:p>
        </w:tc>
      </w:tr>
      <w:tr w:rsidR="007C114F" w:rsidRPr="00811D4D" w14:paraId="308CCF3E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165D" w14:textId="1D5BC5C9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7. </w:t>
            </w:r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min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9B977" w14:textId="678E7B8C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G. </w:t>
            </w:r>
            <w:r w:rsidR="00E62344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good</w:t>
            </w:r>
          </w:p>
        </w:tc>
      </w:tr>
      <w:tr w:rsidR="007C114F" w:rsidRPr="00811D4D" w14:paraId="1912A796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3C2A" w14:textId="3C962384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8.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ngak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EB67" w14:textId="57053445" w:rsidR="007C114F" w:rsidRPr="00811D4D" w:rsidRDefault="0086226B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H. handcuffs</w:t>
            </w:r>
          </w:p>
        </w:tc>
      </w:tr>
      <w:tr w:rsidR="007C114F" w:rsidRPr="00811D4D" w14:paraId="0FB54311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DECF" w14:textId="5A795FF0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9.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min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A9AE" w14:textId="42B2387B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I. </w:t>
            </w:r>
            <w:r w:rsidR="00E62344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happy</w:t>
            </w:r>
          </w:p>
        </w:tc>
      </w:tr>
      <w:tr w:rsidR="007C114F" w:rsidRPr="00811D4D" w14:paraId="75EA554C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A843" w14:textId="64B20623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10.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way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D7F2" w14:textId="5FD8D614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J.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heart</w:t>
            </w:r>
          </w:p>
        </w:tc>
      </w:tr>
      <w:tr w:rsidR="007C114F" w:rsidRPr="00811D4D" w14:paraId="5BC05C7E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4483" w14:textId="0160583D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11.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ngangk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31D4" w14:textId="741297C6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K.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law</w:t>
            </w:r>
          </w:p>
        </w:tc>
      </w:tr>
      <w:tr w:rsidR="007C114F" w:rsidRPr="00811D4D" w14:paraId="7A97354F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3CBD" w14:textId="1189C7BB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12.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ngangk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ek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1F3C" w14:textId="58693328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L.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sad</w:t>
            </w:r>
          </w:p>
        </w:tc>
      </w:tr>
      <w:tr w:rsidR="007C114F" w:rsidRPr="00811D4D" w14:paraId="766E60B5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502D9" w14:textId="1656BAA6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13.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ngangk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min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0F15" w14:textId="4CFA03FD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M.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shoulder blade</w:t>
            </w:r>
          </w:p>
        </w:tc>
      </w:tr>
      <w:tr w:rsidR="007C114F" w:rsidRPr="00811D4D" w14:paraId="5B07D7C2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F5EB" w14:textId="3A2FD9F8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14.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ngangk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thayan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FD16" w14:textId="6755B945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N.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strong, firm</w:t>
            </w:r>
          </w:p>
        </w:tc>
      </w:tr>
      <w:tr w:rsidR="007C114F" w:rsidRPr="00811D4D" w14:paraId="2660A8BB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121B" w14:textId="00455FE8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15.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ngangk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way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6D79" w14:textId="24F259D0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O.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stubborn</w:t>
            </w:r>
          </w:p>
        </w:tc>
      </w:tr>
      <w:tr w:rsidR="007C114F" w:rsidRPr="00811D4D" w14:paraId="2BBED986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C561" w14:textId="5E6864DE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16.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puuy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03F6" w14:textId="73ECF945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P.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thumb</w:t>
            </w:r>
          </w:p>
        </w:tc>
      </w:tr>
      <w:tr w:rsidR="007C114F" w:rsidRPr="00811D4D" w14:paraId="25B2F941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A566" w14:textId="59294414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17.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puuy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ek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0AF9" w14:textId="6B1B9D49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Q.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top of spear</w:t>
            </w:r>
          </w:p>
        </w:tc>
      </w:tr>
      <w:tr w:rsidR="007C114F" w:rsidRPr="00811D4D" w14:paraId="5E0CFCA2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03C2" w14:textId="47D7118E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18.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thayan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1ED0" w14:textId="4348AC59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R.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trustworthy (with things)</w:t>
            </w:r>
          </w:p>
        </w:tc>
      </w:tr>
      <w:tr w:rsidR="007C114F" w:rsidRPr="00811D4D" w14:paraId="14CB5B40" w14:textId="77777777" w:rsidTr="00FC4D75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C259" w14:textId="7EE91BB0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cs="Calibri"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sz w:val="24"/>
                <w:szCs w:val="24"/>
                <w:lang w:val="en" w:eastAsia="zh-CN"/>
              </w:rPr>
              <w:t xml:space="preserve">19.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wik</w:t>
            </w:r>
            <w:proofErr w:type="spellEnd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 xml:space="preserve"> </w:t>
            </w:r>
            <w:proofErr w:type="spellStart"/>
            <w:r w:rsidR="00E62344" w:rsidRPr="00811D4D">
              <w:rPr>
                <w:rFonts w:cs="Calibri"/>
                <w:b/>
                <w:bCs/>
                <w:sz w:val="24"/>
                <w:szCs w:val="24"/>
                <w:lang w:val="en" w:eastAsia="zh-CN"/>
              </w:rPr>
              <w:t>thayan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8E98" w14:textId="1EBA8C1F" w:rsidR="007C114F" w:rsidRPr="00811D4D" w:rsidRDefault="007C114F" w:rsidP="007C1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20"/>
              <w:rPr>
                <w:rFonts w:cs="Calibri"/>
                <w:i/>
                <w:sz w:val="24"/>
                <w:szCs w:val="24"/>
                <w:lang w:val="en" w:eastAsia="zh-CN"/>
              </w:rPr>
            </w:pPr>
            <w:r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 xml:space="preserve">S. </w:t>
            </w:r>
            <w:r w:rsidR="0086226B" w:rsidRPr="00811D4D">
              <w:rPr>
                <w:rFonts w:cs="Calibri"/>
                <w:i/>
                <w:sz w:val="24"/>
                <w:szCs w:val="24"/>
                <w:lang w:val="en" w:eastAsia="zh-CN"/>
              </w:rPr>
              <w:t>water</w:t>
            </w:r>
          </w:p>
        </w:tc>
      </w:tr>
    </w:tbl>
    <w:p w14:paraId="1EF6B19A" w14:textId="77777777" w:rsidR="0086226B" w:rsidRPr="00811D4D" w:rsidRDefault="0086226B" w:rsidP="007C114F">
      <w:pPr>
        <w:rPr>
          <w:rFonts w:cs="Calibri"/>
          <w:bCs/>
          <w:sz w:val="24"/>
          <w:szCs w:val="24"/>
        </w:rPr>
      </w:pPr>
    </w:p>
    <w:p w14:paraId="6E7351CF" w14:textId="6CF8C6FC" w:rsidR="007C114F" w:rsidRPr="00811D4D" w:rsidRDefault="001D250E" w:rsidP="007C114F">
      <w:pPr>
        <w:rPr>
          <w:rFonts w:cs="Calibri"/>
          <w:sz w:val="24"/>
          <w:szCs w:val="24"/>
        </w:rPr>
      </w:pPr>
      <w:r w:rsidRPr="00811D4D">
        <w:rPr>
          <w:rFonts w:cs="Calibri"/>
          <w:bCs/>
          <w:sz w:val="24"/>
          <w:szCs w:val="24"/>
        </w:rPr>
        <w:t>2.</w:t>
      </w:r>
      <w:r w:rsidR="007C114F" w:rsidRPr="00811D4D">
        <w:rPr>
          <w:rFonts w:cs="Calibri"/>
          <w:bCs/>
          <w:sz w:val="24"/>
          <w:szCs w:val="24"/>
        </w:rPr>
        <w:t>1.</w:t>
      </w:r>
      <w:r w:rsidR="007C114F" w:rsidRPr="00811D4D">
        <w:rPr>
          <w:rFonts w:cs="Calibri"/>
          <w:sz w:val="24"/>
          <w:szCs w:val="24"/>
        </w:rPr>
        <w:t xml:space="preserve"> Determine the correct correspondences.</w:t>
      </w:r>
    </w:p>
    <w:p w14:paraId="4D631CA6" w14:textId="62CAAC89" w:rsidR="004F6CE1" w:rsidRPr="00811D4D" w:rsidRDefault="001D250E" w:rsidP="007C114F">
      <w:pPr>
        <w:rPr>
          <w:rFonts w:cs="Calibri"/>
          <w:sz w:val="24"/>
          <w:szCs w:val="24"/>
        </w:rPr>
      </w:pPr>
      <w:r w:rsidRPr="00811D4D">
        <w:rPr>
          <w:rFonts w:cs="Calibri"/>
          <w:bCs/>
          <w:sz w:val="24"/>
          <w:szCs w:val="24"/>
        </w:rPr>
        <w:t>2.</w:t>
      </w:r>
      <w:r w:rsidR="007C114F" w:rsidRPr="00811D4D">
        <w:rPr>
          <w:rFonts w:cs="Calibri"/>
          <w:bCs/>
          <w:sz w:val="24"/>
          <w:szCs w:val="24"/>
        </w:rPr>
        <w:t>2.</w:t>
      </w:r>
      <w:r w:rsidR="007C114F" w:rsidRPr="00811D4D">
        <w:rPr>
          <w:rFonts w:cs="Calibri"/>
          <w:b/>
          <w:sz w:val="24"/>
          <w:szCs w:val="24"/>
        </w:rPr>
        <w:t xml:space="preserve"> </w:t>
      </w:r>
      <w:r w:rsidR="0086226B" w:rsidRPr="00811D4D">
        <w:rPr>
          <w:rFonts w:cs="Calibri"/>
          <w:sz w:val="24"/>
          <w:szCs w:val="24"/>
        </w:rPr>
        <w:t xml:space="preserve">Translate into English: </w:t>
      </w:r>
      <w:r w:rsidR="00CE6A3C" w:rsidRPr="00811D4D">
        <w:rPr>
          <w:rFonts w:cs="Calibri"/>
          <w:sz w:val="24"/>
          <w:szCs w:val="24"/>
        </w:rPr>
        <w:t xml:space="preserve">(a) </w:t>
      </w:r>
      <w:proofErr w:type="spellStart"/>
      <w:r w:rsidR="0086226B" w:rsidRPr="00811D4D">
        <w:rPr>
          <w:rFonts w:cs="Calibri"/>
          <w:b/>
          <w:bCs/>
          <w:sz w:val="24"/>
          <w:szCs w:val="24"/>
        </w:rPr>
        <w:t>kek</w:t>
      </w:r>
      <w:proofErr w:type="spellEnd"/>
      <w:r w:rsidR="0086226B" w:rsidRPr="00811D4D">
        <w:rPr>
          <w:rFonts w:cs="Calibri"/>
          <w:b/>
          <w:bCs/>
          <w:sz w:val="24"/>
          <w:szCs w:val="24"/>
        </w:rPr>
        <w:t xml:space="preserve">, </w:t>
      </w:r>
      <w:r w:rsidR="00CE6A3C" w:rsidRPr="00811D4D">
        <w:rPr>
          <w:rFonts w:cs="Calibri"/>
          <w:sz w:val="24"/>
          <w:szCs w:val="24"/>
        </w:rPr>
        <w:t>(b)</w:t>
      </w:r>
      <w:r w:rsidR="00CE6A3C" w:rsidRPr="00811D4D">
        <w:rPr>
          <w:rFonts w:cs="Calibri"/>
          <w:b/>
          <w:bCs/>
          <w:sz w:val="24"/>
          <w:szCs w:val="24"/>
        </w:rPr>
        <w:t xml:space="preserve"> </w:t>
      </w:r>
      <w:proofErr w:type="spellStart"/>
      <w:r w:rsidR="0086226B" w:rsidRPr="00811D4D">
        <w:rPr>
          <w:rFonts w:cs="Calibri"/>
          <w:b/>
          <w:bCs/>
          <w:sz w:val="24"/>
          <w:szCs w:val="24"/>
        </w:rPr>
        <w:t>puuy</w:t>
      </w:r>
      <w:proofErr w:type="spellEnd"/>
      <w:r w:rsidR="0086226B" w:rsidRPr="00811D4D">
        <w:rPr>
          <w:rFonts w:cs="Calibri"/>
          <w:b/>
          <w:bCs/>
          <w:sz w:val="24"/>
          <w:szCs w:val="24"/>
        </w:rPr>
        <w:t xml:space="preserve"> </w:t>
      </w:r>
      <w:proofErr w:type="spellStart"/>
      <w:r w:rsidR="0086226B" w:rsidRPr="00811D4D">
        <w:rPr>
          <w:rFonts w:cs="Calibri"/>
          <w:b/>
          <w:bCs/>
          <w:sz w:val="24"/>
          <w:szCs w:val="24"/>
        </w:rPr>
        <w:t>ngangk</w:t>
      </w:r>
      <w:proofErr w:type="spellEnd"/>
      <w:r w:rsidR="0086226B" w:rsidRPr="00811D4D">
        <w:rPr>
          <w:rFonts w:cs="Calibri"/>
          <w:b/>
          <w:bCs/>
          <w:sz w:val="24"/>
          <w:szCs w:val="24"/>
        </w:rPr>
        <w:t xml:space="preserve">, </w:t>
      </w:r>
      <w:r w:rsidR="00CE6A3C" w:rsidRPr="00811D4D">
        <w:rPr>
          <w:rFonts w:cs="Calibri"/>
          <w:sz w:val="24"/>
          <w:szCs w:val="24"/>
        </w:rPr>
        <w:t>(c)</w:t>
      </w:r>
      <w:r w:rsidR="00CE6A3C" w:rsidRPr="00811D4D">
        <w:rPr>
          <w:rFonts w:cs="Calibri"/>
          <w:b/>
          <w:bCs/>
          <w:sz w:val="24"/>
          <w:szCs w:val="24"/>
        </w:rPr>
        <w:t xml:space="preserve"> </w:t>
      </w:r>
      <w:r w:rsidR="0086226B" w:rsidRPr="00811D4D">
        <w:rPr>
          <w:rFonts w:cs="Calibri"/>
          <w:b/>
          <w:bCs/>
          <w:sz w:val="24"/>
          <w:szCs w:val="24"/>
        </w:rPr>
        <w:t>way.</w:t>
      </w:r>
      <w:r w:rsidR="0086226B" w:rsidRPr="00811D4D">
        <w:rPr>
          <w:rFonts w:cs="Calibri"/>
          <w:sz w:val="24"/>
          <w:szCs w:val="24"/>
        </w:rPr>
        <w:t xml:space="preserve">  </w:t>
      </w:r>
    </w:p>
    <w:p w14:paraId="59FC3D71" w14:textId="6CCA9B19" w:rsidR="00204CCF" w:rsidRPr="00811D4D" w:rsidRDefault="00204CCF" w:rsidP="007C114F">
      <w:pPr>
        <w:rPr>
          <w:rFonts w:cs="Calibri"/>
          <w:i/>
          <w:iCs/>
          <w:sz w:val="24"/>
          <w:szCs w:val="24"/>
        </w:rPr>
      </w:pPr>
      <w:r w:rsidRPr="00811D4D">
        <w:rPr>
          <w:rFonts w:cs="Calibri"/>
          <w:sz w:val="24"/>
          <w:szCs w:val="24"/>
        </w:rPr>
        <w:t xml:space="preserve">2.3. Translate into </w:t>
      </w:r>
      <w:proofErr w:type="spellStart"/>
      <w:r w:rsidRPr="00811D4D">
        <w:rPr>
          <w:rFonts w:cs="Calibri"/>
          <w:sz w:val="24"/>
          <w:szCs w:val="24"/>
        </w:rPr>
        <w:t>Wik</w:t>
      </w:r>
      <w:proofErr w:type="spellEnd"/>
      <w:r w:rsidRPr="00811D4D">
        <w:rPr>
          <w:rFonts w:cs="Calibri"/>
          <w:sz w:val="24"/>
          <w:szCs w:val="24"/>
        </w:rPr>
        <w:t xml:space="preserve">-Mungkan: </w:t>
      </w:r>
      <w:r w:rsidR="00CE6A3C" w:rsidRPr="00811D4D">
        <w:rPr>
          <w:rFonts w:cs="Calibri"/>
          <w:sz w:val="24"/>
          <w:szCs w:val="24"/>
        </w:rPr>
        <w:t xml:space="preserve">(a) </w:t>
      </w:r>
      <w:r w:rsidRPr="00811D4D">
        <w:rPr>
          <w:rFonts w:cs="Calibri"/>
          <w:i/>
          <w:iCs/>
          <w:sz w:val="24"/>
          <w:szCs w:val="24"/>
        </w:rPr>
        <w:t>shell,</w:t>
      </w:r>
      <w:r w:rsidR="00CE6A3C" w:rsidRPr="00811D4D">
        <w:rPr>
          <w:rFonts w:cs="Calibri"/>
          <w:i/>
          <w:iCs/>
          <w:sz w:val="24"/>
          <w:szCs w:val="24"/>
        </w:rPr>
        <w:t xml:space="preserve"> </w:t>
      </w:r>
      <w:r w:rsidR="00CE6A3C" w:rsidRPr="00811D4D">
        <w:rPr>
          <w:rFonts w:cs="Calibri"/>
          <w:sz w:val="24"/>
          <w:szCs w:val="24"/>
        </w:rPr>
        <w:t>(b)</w:t>
      </w:r>
      <w:r w:rsidRPr="00811D4D">
        <w:rPr>
          <w:rFonts w:cs="Calibri"/>
          <w:i/>
          <w:iCs/>
          <w:sz w:val="24"/>
          <w:szCs w:val="24"/>
        </w:rPr>
        <w:t xml:space="preserve"> hand,</w:t>
      </w:r>
      <w:r w:rsidR="00CE6A3C" w:rsidRPr="00811D4D">
        <w:rPr>
          <w:rFonts w:cs="Calibri"/>
          <w:i/>
          <w:iCs/>
          <w:sz w:val="24"/>
          <w:szCs w:val="24"/>
        </w:rPr>
        <w:t xml:space="preserve"> </w:t>
      </w:r>
      <w:r w:rsidR="00CE6A3C" w:rsidRPr="00811D4D">
        <w:rPr>
          <w:rFonts w:cs="Calibri"/>
          <w:sz w:val="24"/>
          <w:szCs w:val="24"/>
        </w:rPr>
        <w:t>(c)</w:t>
      </w:r>
      <w:r w:rsidRPr="00811D4D">
        <w:rPr>
          <w:rFonts w:cs="Calibri"/>
          <w:i/>
          <w:iCs/>
          <w:sz w:val="24"/>
          <w:szCs w:val="24"/>
        </w:rPr>
        <w:t xml:space="preserve"> worried.</w:t>
      </w:r>
    </w:p>
    <w:p w14:paraId="5E48817D" w14:textId="77777777" w:rsidR="00204CCF" w:rsidRPr="00811D4D" w:rsidRDefault="00204CCF" w:rsidP="007C114F">
      <w:pPr>
        <w:rPr>
          <w:rFonts w:cs="Calibri"/>
          <w:sz w:val="24"/>
          <w:szCs w:val="24"/>
        </w:rPr>
      </w:pPr>
    </w:p>
    <w:p w14:paraId="3E330292" w14:textId="3047C4D7" w:rsidR="00762581" w:rsidRPr="00811D4D" w:rsidRDefault="00762581" w:rsidP="00762581">
      <w:pPr>
        <w:pStyle w:val="Heading1"/>
      </w:pPr>
      <w:r w:rsidRPr="00811D4D">
        <w:lastRenderedPageBreak/>
        <w:t>Solution and marking.</w:t>
      </w:r>
    </w:p>
    <w:p w14:paraId="1437E3B9" w14:textId="5C8CA4CF" w:rsidR="007516A4" w:rsidRPr="00811D4D" w:rsidRDefault="000F1A9B" w:rsidP="000F1A9B">
      <w:pPr>
        <w:rPr>
          <w:color w:val="FF0000"/>
          <w:sz w:val="24"/>
          <w:szCs w:val="24"/>
        </w:rPr>
      </w:pPr>
      <w:r w:rsidRPr="00811D4D">
        <w:rPr>
          <w:color w:val="FF0000"/>
          <w:sz w:val="24"/>
          <w:szCs w:val="24"/>
        </w:rPr>
        <w:t xml:space="preserve">Scoring: (max </w:t>
      </w:r>
      <w:r w:rsidR="00A60A8B" w:rsidRPr="00811D4D">
        <w:rPr>
          <w:color w:val="FF0000"/>
          <w:sz w:val="24"/>
          <w:szCs w:val="24"/>
        </w:rPr>
        <w:t>33</w:t>
      </w:r>
      <w:r w:rsidRPr="00811D4D">
        <w:rPr>
          <w:color w:val="FF0000"/>
          <w:sz w:val="24"/>
          <w:szCs w:val="24"/>
        </w:rPr>
        <w:t>)</w:t>
      </w:r>
    </w:p>
    <w:p w14:paraId="22237749" w14:textId="2B70A2CD" w:rsidR="00C433F1" w:rsidRPr="00811D4D" w:rsidRDefault="001D250E" w:rsidP="000F1A9B">
      <w:pPr>
        <w:rPr>
          <w:color w:val="FF0000"/>
          <w:sz w:val="24"/>
          <w:szCs w:val="24"/>
        </w:rPr>
      </w:pPr>
      <w:r w:rsidRPr="00811D4D">
        <w:rPr>
          <w:color w:val="FF0000"/>
          <w:sz w:val="24"/>
          <w:szCs w:val="24"/>
        </w:rPr>
        <w:t>2</w:t>
      </w:r>
      <w:r w:rsidR="00C433F1" w:rsidRPr="00811D4D">
        <w:rPr>
          <w:color w:val="FF0000"/>
          <w:sz w:val="24"/>
          <w:szCs w:val="24"/>
        </w:rPr>
        <w:t>.1:</w:t>
      </w:r>
      <w:r w:rsidR="005D195B" w:rsidRPr="00811D4D">
        <w:rPr>
          <w:color w:val="FF0000"/>
          <w:sz w:val="24"/>
          <w:szCs w:val="24"/>
        </w:rPr>
        <w:t xml:space="preserve"> </w:t>
      </w:r>
      <w:r w:rsidR="00816C79" w:rsidRPr="00811D4D">
        <w:rPr>
          <w:color w:val="FF0000"/>
          <w:sz w:val="24"/>
          <w:szCs w:val="24"/>
        </w:rPr>
        <w:t xml:space="preserve">Max 19 - </w:t>
      </w:r>
      <w:r w:rsidR="00C433F1" w:rsidRPr="00811D4D">
        <w:rPr>
          <w:color w:val="FF0000"/>
          <w:sz w:val="24"/>
          <w:szCs w:val="24"/>
        </w:rPr>
        <w:t>1 point each</w:t>
      </w:r>
    </w:p>
    <w:p w14:paraId="6101AC9E" w14:textId="1AF8EBF4" w:rsidR="00C433F1" w:rsidRPr="00811D4D" w:rsidRDefault="001D250E" w:rsidP="00B2420A">
      <w:pPr>
        <w:rPr>
          <w:color w:val="FF0000"/>
          <w:sz w:val="24"/>
          <w:szCs w:val="24"/>
        </w:rPr>
      </w:pPr>
      <w:r w:rsidRPr="00811D4D">
        <w:rPr>
          <w:color w:val="FF0000"/>
          <w:sz w:val="24"/>
          <w:szCs w:val="24"/>
        </w:rPr>
        <w:t>2</w:t>
      </w:r>
      <w:r w:rsidR="00C433F1" w:rsidRPr="00811D4D">
        <w:rPr>
          <w:color w:val="FF0000"/>
          <w:sz w:val="24"/>
          <w:szCs w:val="24"/>
        </w:rPr>
        <w:t xml:space="preserve">.2: </w:t>
      </w:r>
      <w:r w:rsidR="00816C79" w:rsidRPr="00811D4D">
        <w:rPr>
          <w:color w:val="FF0000"/>
          <w:sz w:val="24"/>
          <w:szCs w:val="24"/>
        </w:rPr>
        <w:t xml:space="preserve">Max 6 - </w:t>
      </w:r>
      <w:r w:rsidR="00C433F1" w:rsidRPr="00811D4D">
        <w:rPr>
          <w:color w:val="FF0000"/>
          <w:sz w:val="24"/>
          <w:szCs w:val="24"/>
        </w:rPr>
        <w:t>2 points per correct answer</w:t>
      </w:r>
      <w:r w:rsidR="00816C79" w:rsidRPr="00811D4D">
        <w:rPr>
          <w:color w:val="FF0000"/>
          <w:sz w:val="24"/>
          <w:szCs w:val="24"/>
        </w:rPr>
        <w:t xml:space="preserve">. </w:t>
      </w:r>
      <w:r w:rsidR="00B2420A" w:rsidRPr="00811D4D">
        <w:rPr>
          <w:color w:val="FF0000"/>
          <w:sz w:val="24"/>
          <w:szCs w:val="24"/>
        </w:rPr>
        <w:t>In (b), a</w:t>
      </w:r>
      <w:r w:rsidR="00816C79" w:rsidRPr="00811D4D">
        <w:rPr>
          <w:color w:val="FF0000"/>
          <w:sz w:val="24"/>
          <w:szCs w:val="24"/>
        </w:rPr>
        <w:t xml:space="preserve">ward 1 point for </w:t>
      </w:r>
      <w:r w:rsidR="00B64908" w:rsidRPr="00811D4D">
        <w:rPr>
          <w:color w:val="FF0000"/>
          <w:sz w:val="24"/>
          <w:szCs w:val="24"/>
        </w:rPr>
        <w:t>crab's innards, middle of the crab etc.</w:t>
      </w:r>
    </w:p>
    <w:p w14:paraId="385B09B6" w14:textId="3B8CC897" w:rsidR="00B049B7" w:rsidRPr="00811D4D" w:rsidRDefault="00B049B7" w:rsidP="000F1A9B">
      <w:pPr>
        <w:rPr>
          <w:color w:val="FF0000"/>
          <w:sz w:val="24"/>
          <w:szCs w:val="24"/>
        </w:rPr>
      </w:pPr>
      <w:r w:rsidRPr="00811D4D">
        <w:rPr>
          <w:color w:val="FF0000"/>
          <w:sz w:val="24"/>
          <w:szCs w:val="24"/>
        </w:rPr>
        <w:t>2.3: Max 8 – 2 points for (a) and (b)</w:t>
      </w:r>
      <w:r w:rsidR="00B2420A" w:rsidRPr="00811D4D">
        <w:rPr>
          <w:color w:val="FF0000"/>
          <w:sz w:val="24"/>
          <w:szCs w:val="24"/>
        </w:rPr>
        <w:t>;</w:t>
      </w:r>
      <w:r w:rsidRPr="00811D4D">
        <w:rPr>
          <w:color w:val="FF0000"/>
          <w:sz w:val="24"/>
          <w:szCs w:val="24"/>
        </w:rPr>
        <w:t xml:space="preserve"> 4 points for (c)</w:t>
      </w:r>
      <w:r w:rsidR="00B2420A" w:rsidRPr="00811D4D">
        <w:rPr>
          <w:color w:val="FF0000"/>
          <w:sz w:val="24"/>
          <w:szCs w:val="24"/>
        </w:rPr>
        <w:t xml:space="preserve">. In (c), award 2 points for </w:t>
      </w:r>
      <w:r w:rsidR="00B2420A" w:rsidRPr="00811D4D">
        <w:rPr>
          <w:b/>
          <w:bCs/>
          <w:color w:val="FF0000"/>
          <w:sz w:val="24"/>
          <w:szCs w:val="24"/>
        </w:rPr>
        <w:t xml:space="preserve">way </w:t>
      </w:r>
      <w:proofErr w:type="spellStart"/>
      <w:r w:rsidR="00B2420A" w:rsidRPr="00811D4D">
        <w:rPr>
          <w:b/>
          <w:bCs/>
          <w:color w:val="FF0000"/>
          <w:sz w:val="24"/>
          <w:szCs w:val="24"/>
        </w:rPr>
        <w:t>kuchek</w:t>
      </w:r>
      <w:proofErr w:type="spellEnd"/>
      <w:r w:rsidR="00B2420A" w:rsidRPr="00811D4D">
        <w:rPr>
          <w:color w:val="FF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02"/>
        <w:gridCol w:w="801"/>
        <w:gridCol w:w="1602"/>
        <w:gridCol w:w="1601"/>
        <w:gridCol w:w="801"/>
        <w:gridCol w:w="2403"/>
      </w:tblGrid>
      <w:tr w:rsidR="002518CA" w:rsidRPr="00811D4D" w14:paraId="6523787E" w14:textId="77777777" w:rsidTr="002518CA">
        <w:trPr>
          <w:trHeight w:val="303"/>
        </w:trPr>
        <w:tc>
          <w:tcPr>
            <w:tcW w:w="846" w:type="dxa"/>
            <w:vMerge w:val="restart"/>
          </w:tcPr>
          <w:p w14:paraId="236C55F3" w14:textId="02126278" w:rsidR="002518CA" w:rsidRPr="00811D4D" w:rsidRDefault="002518CA" w:rsidP="00187A97">
            <w:pPr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Q 2.1</w:t>
            </w:r>
          </w:p>
        </w:tc>
        <w:tc>
          <w:tcPr>
            <w:tcW w:w="2402" w:type="dxa"/>
          </w:tcPr>
          <w:p w14:paraId="0E2A0487" w14:textId="3A7B84A5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 xml:space="preserve">1 </w:t>
            </w:r>
            <w:r w:rsidRPr="00811D4D">
              <w:rPr>
                <w:color w:val="FF0000"/>
                <w:sz w:val="24"/>
                <w:szCs w:val="24"/>
              </w:rPr>
              <w:t>Q</w:t>
            </w:r>
          </w:p>
        </w:tc>
        <w:tc>
          <w:tcPr>
            <w:tcW w:w="2403" w:type="dxa"/>
            <w:gridSpan w:val="2"/>
          </w:tcPr>
          <w:p w14:paraId="7CFC59D3" w14:textId="18C96744" w:rsidR="002518CA" w:rsidRPr="00811D4D" w:rsidRDefault="00083BA3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6</w:t>
            </w:r>
            <w:r w:rsidR="002518CA" w:rsidRPr="00811D4D">
              <w:rPr>
                <w:sz w:val="24"/>
                <w:szCs w:val="24"/>
              </w:rPr>
              <w:t xml:space="preserve"> </w:t>
            </w:r>
            <w:r w:rsidRPr="00811D4D">
              <w:rPr>
                <w:color w:val="FF0000"/>
                <w:sz w:val="24"/>
                <w:szCs w:val="24"/>
              </w:rPr>
              <w:t>R</w:t>
            </w:r>
          </w:p>
        </w:tc>
        <w:tc>
          <w:tcPr>
            <w:tcW w:w="2402" w:type="dxa"/>
            <w:gridSpan w:val="2"/>
          </w:tcPr>
          <w:p w14:paraId="780EE8FD" w14:textId="1E8D7AD0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</w:t>
            </w:r>
            <w:r w:rsidR="004C41B3" w:rsidRPr="00811D4D">
              <w:rPr>
                <w:sz w:val="24"/>
                <w:szCs w:val="24"/>
              </w:rPr>
              <w:t>1</w:t>
            </w:r>
            <w:r w:rsidRPr="00811D4D">
              <w:rPr>
                <w:sz w:val="24"/>
                <w:szCs w:val="24"/>
              </w:rPr>
              <w:t xml:space="preserve"> </w:t>
            </w:r>
            <w:r w:rsidR="004C41B3" w:rsidRPr="00811D4D">
              <w:rPr>
                <w:color w:val="FF0000"/>
                <w:sz w:val="24"/>
                <w:szCs w:val="24"/>
              </w:rPr>
              <w:t>J</w:t>
            </w:r>
          </w:p>
        </w:tc>
        <w:tc>
          <w:tcPr>
            <w:tcW w:w="2403" w:type="dxa"/>
          </w:tcPr>
          <w:p w14:paraId="6F0D1D21" w14:textId="1E46C8B1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</w:t>
            </w:r>
            <w:r w:rsidR="00505129" w:rsidRPr="00811D4D">
              <w:rPr>
                <w:sz w:val="24"/>
                <w:szCs w:val="24"/>
              </w:rPr>
              <w:t>6</w:t>
            </w:r>
            <w:r w:rsidRPr="00811D4D">
              <w:rPr>
                <w:sz w:val="24"/>
                <w:szCs w:val="24"/>
              </w:rPr>
              <w:t xml:space="preserve"> </w:t>
            </w:r>
            <w:r w:rsidR="00505129" w:rsidRPr="00811D4D">
              <w:rPr>
                <w:color w:val="FF0000"/>
                <w:sz w:val="24"/>
                <w:szCs w:val="24"/>
              </w:rPr>
              <w:t>C</w:t>
            </w:r>
          </w:p>
        </w:tc>
      </w:tr>
      <w:tr w:rsidR="002518CA" w:rsidRPr="00811D4D" w14:paraId="66521D60" w14:textId="77777777" w:rsidTr="002518CA">
        <w:trPr>
          <w:trHeight w:val="303"/>
        </w:trPr>
        <w:tc>
          <w:tcPr>
            <w:tcW w:w="846" w:type="dxa"/>
            <w:vMerge/>
          </w:tcPr>
          <w:p w14:paraId="1CD25D35" w14:textId="77777777" w:rsidR="002518CA" w:rsidRPr="00811D4D" w:rsidRDefault="002518CA" w:rsidP="00187A97">
            <w:pPr>
              <w:rPr>
                <w:sz w:val="24"/>
                <w:szCs w:val="24"/>
              </w:rPr>
            </w:pPr>
          </w:p>
        </w:tc>
        <w:tc>
          <w:tcPr>
            <w:tcW w:w="2402" w:type="dxa"/>
          </w:tcPr>
          <w:p w14:paraId="4D4E6F27" w14:textId="226DFCB4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 xml:space="preserve">2 </w:t>
            </w:r>
            <w:r w:rsidRPr="00811D4D">
              <w:rPr>
                <w:color w:val="FF0000"/>
                <w:sz w:val="24"/>
                <w:szCs w:val="24"/>
              </w:rPr>
              <w:t>O</w:t>
            </w:r>
          </w:p>
        </w:tc>
        <w:tc>
          <w:tcPr>
            <w:tcW w:w="2403" w:type="dxa"/>
            <w:gridSpan w:val="2"/>
          </w:tcPr>
          <w:p w14:paraId="550B0E26" w14:textId="5BED20E7" w:rsidR="002518CA" w:rsidRPr="00811D4D" w:rsidRDefault="00083BA3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7</w:t>
            </w:r>
            <w:r w:rsidR="002518CA" w:rsidRPr="00811D4D">
              <w:rPr>
                <w:sz w:val="24"/>
                <w:szCs w:val="24"/>
              </w:rPr>
              <w:t xml:space="preserve"> </w:t>
            </w:r>
            <w:r w:rsidRPr="00811D4D">
              <w:rPr>
                <w:color w:val="FF0000"/>
                <w:sz w:val="24"/>
                <w:szCs w:val="24"/>
              </w:rPr>
              <w:t>G</w:t>
            </w:r>
          </w:p>
        </w:tc>
        <w:tc>
          <w:tcPr>
            <w:tcW w:w="2402" w:type="dxa"/>
            <w:gridSpan w:val="2"/>
          </w:tcPr>
          <w:p w14:paraId="242A9F9F" w14:textId="73E0170F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</w:t>
            </w:r>
            <w:r w:rsidR="004C41B3" w:rsidRPr="00811D4D">
              <w:rPr>
                <w:sz w:val="24"/>
                <w:szCs w:val="24"/>
              </w:rPr>
              <w:t>2</w:t>
            </w:r>
            <w:r w:rsidRPr="00811D4D">
              <w:rPr>
                <w:sz w:val="24"/>
                <w:szCs w:val="24"/>
              </w:rPr>
              <w:t xml:space="preserve"> </w:t>
            </w:r>
            <w:r w:rsidR="004C41B3" w:rsidRPr="00811D4D">
              <w:rPr>
                <w:color w:val="FF0000"/>
                <w:sz w:val="24"/>
                <w:szCs w:val="24"/>
              </w:rPr>
              <w:t>M</w:t>
            </w:r>
          </w:p>
        </w:tc>
        <w:tc>
          <w:tcPr>
            <w:tcW w:w="2403" w:type="dxa"/>
          </w:tcPr>
          <w:p w14:paraId="123A6C1C" w14:textId="0BAC5EED" w:rsidR="002518CA" w:rsidRPr="00811D4D" w:rsidRDefault="00505129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17</w:t>
            </w:r>
            <w:r w:rsidR="002518CA" w:rsidRPr="00811D4D">
              <w:rPr>
                <w:sz w:val="24"/>
                <w:szCs w:val="24"/>
              </w:rPr>
              <w:t xml:space="preserve"> </w:t>
            </w:r>
            <w:r w:rsidRPr="00811D4D">
              <w:rPr>
                <w:color w:val="FF0000"/>
                <w:sz w:val="24"/>
                <w:szCs w:val="24"/>
              </w:rPr>
              <w:t>D</w:t>
            </w:r>
          </w:p>
        </w:tc>
      </w:tr>
      <w:tr w:rsidR="002518CA" w:rsidRPr="00811D4D" w14:paraId="40CE68A7" w14:textId="77777777" w:rsidTr="002518CA">
        <w:trPr>
          <w:trHeight w:val="303"/>
        </w:trPr>
        <w:tc>
          <w:tcPr>
            <w:tcW w:w="846" w:type="dxa"/>
            <w:vMerge/>
          </w:tcPr>
          <w:p w14:paraId="773DD658" w14:textId="77777777" w:rsidR="002518CA" w:rsidRPr="00811D4D" w:rsidRDefault="002518CA" w:rsidP="00187A97">
            <w:pPr>
              <w:rPr>
                <w:sz w:val="24"/>
                <w:szCs w:val="24"/>
              </w:rPr>
            </w:pPr>
          </w:p>
        </w:tc>
        <w:tc>
          <w:tcPr>
            <w:tcW w:w="2402" w:type="dxa"/>
          </w:tcPr>
          <w:p w14:paraId="1A54F272" w14:textId="6821FFDF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 xml:space="preserve">3 </w:t>
            </w:r>
            <w:r w:rsidR="006E443C" w:rsidRPr="00811D4D">
              <w:rPr>
                <w:color w:val="FF0000"/>
                <w:sz w:val="24"/>
                <w:szCs w:val="24"/>
              </w:rPr>
              <w:t>E</w:t>
            </w:r>
          </w:p>
        </w:tc>
        <w:tc>
          <w:tcPr>
            <w:tcW w:w="2403" w:type="dxa"/>
            <w:gridSpan w:val="2"/>
          </w:tcPr>
          <w:p w14:paraId="47E5B849" w14:textId="2FB70147" w:rsidR="002518CA" w:rsidRPr="00811D4D" w:rsidRDefault="00083BA3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8</w:t>
            </w:r>
            <w:r w:rsidR="002518CA" w:rsidRPr="00811D4D">
              <w:rPr>
                <w:sz w:val="24"/>
                <w:szCs w:val="24"/>
              </w:rPr>
              <w:t xml:space="preserve"> </w:t>
            </w:r>
            <w:r w:rsidR="004C41B3" w:rsidRPr="00811D4D">
              <w:rPr>
                <w:color w:val="FF0000"/>
                <w:sz w:val="24"/>
                <w:szCs w:val="24"/>
              </w:rPr>
              <w:t>S</w:t>
            </w:r>
          </w:p>
        </w:tc>
        <w:tc>
          <w:tcPr>
            <w:tcW w:w="2402" w:type="dxa"/>
            <w:gridSpan w:val="2"/>
          </w:tcPr>
          <w:p w14:paraId="52DB9D30" w14:textId="47CE8C3A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</w:t>
            </w:r>
            <w:r w:rsidR="004C41B3" w:rsidRPr="00811D4D">
              <w:rPr>
                <w:sz w:val="24"/>
                <w:szCs w:val="24"/>
              </w:rPr>
              <w:t>3</w:t>
            </w:r>
            <w:r w:rsidRPr="00811D4D">
              <w:rPr>
                <w:sz w:val="24"/>
                <w:szCs w:val="24"/>
              </w:rPr>
              <w:t xml:space="preserve"> </w:t>
            </w:r>
            <w:r w:rsidR="004C41B3" w:rsidRPr="00811D4D">
              <w:rPr>
                <w:color w:val="FF0000"/>
                <w:sz w:val="24"/>
                <w:szCs w:val="24"/>
              </w:rPr>
              <w:t>I</w:t>
            </w:r>
          </w:p>
        </w:tc>
        <w:tc>
          <w:tcPr>
            <w:tcW w:w="2403" w:type="dxa"/>
          </w:tcPr>
          <w:p w14:paraId="4E2A1E04" w14:textId="5E862C69" w:rsidR="002518CA" w:rsidRPr="00811D4D" w:rsidRDefault="00505129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18</w:t>
            </w:r>
            <w:r w:rsidR="002518CA" w:rsidRPr="00811D4D">
              <w:rPr>
                <w:sz w:val="24"/>
                <w:szCs w:val="24"/>
              </w:rPr>
              <w:t xml:space="preserve"> </w:t>
            </w:r>
            <w:r w:rsidR="00286E7C" w:rsidRPr="00811D4D">
              <w:rPr>
                <w:color w:val="FF0000"/>
                <w:sz w:val="24"/>
                <w:szCs w:val="24"/>
              </w:rPr>
              <w:t>N</w:t>
            </w:r>
          </w:p>
        </w:tc>
      </w:tr>
      <w:tr w:rsidR="002518CA" w:rsidRPr="00811D4D" w14:paraId="4E61FA20" w14:textId="77777777" w:rsidTr="002518CA">
        <w:trPr>
          <w:trHeight w:val="303"/>
        </w:trPr>
        <w:tc>
          <w:tcPr>
            <w:tcW w:w="846" w:type="dxa"/>
            <w:vMerge/>
          </w:tcPr>
          <w:p w14:paraId="4991A968" w14:textId="77777777" w:rsidR="002518CA" w:rsidRPr="00811D4D" w:rsidRDefault="002518CA" w:rsidP="00187A97">
            <w:pPr>
              <w:rPr>
                <w:sz w:val="24"/>
                <w:szCs w:val="24"/>
              </w:rPr>
            </w:pPr>
          </w:p>
        </w:tc>
        <w:tc>
          <w:tcPr>
            <w:tcW w:w="2402" w:type="dxa"/>
          </w:tcPr>
          <w:p w14:paraId="741CD358" w14:textId="1688F50F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 xml:space="preserve">4 </w:t>
            </w:r>
            <w:r w:rsidR="00083BA3" w:rsidRPr="00811D4D">
              <w:rPr>
                <w:color w:val="FF0000"/>
                <w:sz w:val="24"/>
                <w:szCs w:val="24"/>
              </w:rPr>
              <w:t>P</w:t>
            </w:r>
          </w:p>
        </w:tc>
        <w:tc>
          <w:tcPr>
            <w:tcW w:w="2403" w:type="dxa"/>
            <w:gridSpan w:val="2"/>
          </w:tcPr>
          <w:p w14:paraId="10E4CBA3" w14:textId="413DC3CC" w:rsidR="002518CA" w:rsidRPr="00811D4D" w:rsidRDefault="00083BA3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9</w:t>
            </w:r>
            <w:r w:rsidR="002518CA" w:rsidRPr="00811D4D">
              <w:rPr>
                <w:sz w:val="24"/>
                <w:szCs w:val="24"/>
              </w:rPr>
              <w:t xml:space="preserve"> </w:t>
            </w:r>
            <w:r w:rsidR="004C41B3" w:rsidRPr="00811D4D">
              <w:rPr>
                <w:color w:val="FF0000"/>
                <w:sz w:val="24"/>
                <w:szCs w:val="24"/>
              </w:rPr>
              <w:t>F</w:t>
            </w:r>
          </w:p>
        </w:tc>
        <w:tc>
          <w:tcPr>
            <w:tcW w:w="2402" w:type="dxa"/>
            <w:gridSpan w:val="2"/>
          </w:tcPr>
          <w:p w14:paraId="3464D8A6" w14:textId="6A8BF1EE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</w:t>
            </w:r>
            <w:r w:rsidR="004C41B3" w:rsidRPr="00811D4D">
              <w:rPr>
                <w:sz w:val="24"/>
                <w:szCs w:val="24"/>
              </w:rPr>
              <w:t>4</w:t>
            </w:r>
            <w:r w:rsidRPr="00811D4D">
              <w:rPr>
                <w:sz w:val="24"/>
                <w:szCs w:val="24"/>
              </w:rPr>
              <w:t xml:space="preserve"> </w:t>
            </w:r>
            <w:r w:rsidR="00505129" w:rsidRPr="00811D4D">
              <w:rPr>
                <w:color w:val="FF0000"/>
                <w:sz w:val="24"/>
                <w:szCs w:val="24"/>
              </w:rPr>
              <w:t>B</w:t>
            </w:r>
          </w:p>
        </w:tc>
        <w:tc>
          <w:tcPr>
            <w:tcW w:w="2403" w:type="dxa"/>
          </w:tcPr>
          <w:p w14:paraId="1BD82722" w14:textId="4C310619" w:rsidR="002518CA" w:rsidRPr="00811D4D" w:rsidRDefault="00505129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19</w:t>
            </w:r>
            <w:r w:rsidR="002518CA" w:rsidRPr="00811D4D">
              <w:rPr>
                <w:sz w:val="24"/>
                <w:szCs w:val="24"/>
              </w:rPr>
              <w:t xml:space="preserve"> </w:t>
            </w:r>
            <w:r w:rsidR="00286E7C" w:rsidRPr="00811D4D">
              <w:rPr>
                <w:color w:val="FF0000"/>
                <w:sz w:val="24"/>
                <w:szCs w:val="24"/>
              </w:rPr>
              <w:t>K</w:t>
            </w:r>
          </w:p>
        </w:tc>
      </w:tr>
      <w:tr w:rsidR="002518CA" w:rsidRPr="00811D4D" w14:paraId="3FA569BF" w14:textId="77777777" w:rsidTr="002518CA">
        <w:trPr>
          <w:trHeight w:val="303"/>
        </w:trPr>
        <w:tc>
          <w:tcPr>
            <w:tcW w:w="846" w:type="dxa"/>
            <w:vMerge/>
          </w:tcPr>
          <w:p w14:paraId="1FC56F00" w14:textId="77777777" w:rsidR="002518CA" w:rsidRPr="00811D4D" w:rsidRDefault="002518CA" w:rsidP="00187A97">
            <w:pPr>
              <w:rPr>
                <w:sz w:val="24"/>
                <w:szCs w:val="24"/>
              </w:rPr>
            </w:pPr>
          </w:p>
        </w:tc>
        <w:tc>
          <w:tcPr>
            <w:tcW w:w="2402" w:type="dxa"/>
          </w:tcPr>
          <w:p w14:paraId="74401083" w14:textId="41949587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 xml:space="preserve">5 </w:t>
            </w:r>
            <w:r w:rsidR="00083BA3" w:rsidRPr="00811D4D">
              <w:rPr>
                <w:color w:val="FF0000"/>
                <w:sz w:val="24"/>
                <w:szCs w:val="24"/>
              </w:rPr>
              <w:t>H</w:t>
            </w:r>
          </w:p>
        </w:tc>
        <w:tc>
          <w:tcPr>
            <w:tcW w:w="2403" w:type="dxa"/>
            <w:gridSpan w:val="2"/>
          </w:tcPr>
          <w:p w14:paraId="58C676A9" w14:textId="3D9E5B4F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</w:t>
            </w:r>
            <w:r w:rsidR="00083BA3" w:rsidRPr="00811D4D">
              <w:rPr>
                <w:sz w:val="24"/>
                <w:szCs w:val="24"/>
              </w:rPr>
              <w:t>0</w:t>
            </w:r>
            <w:r w:rsidRPr="00811D4D">
              <w:rPr>
                <w:sz w:val="24"/>
                <w:szCs w:val="24"/>
              </w:rPr>
              <w:t xml:space="preserve"> </w:t>
            </w:r>
            <w:r w:rsidR="004C41B3" w:rsidRPr="00811D4D">
              <w:rPr>
                <w:color w:val="FF0000"/>
                <w:sz w:val="24"/>
                <w:szCs w:val="24"/>
              </w:rPr>
              <w:t>A</w:t>
            </w:r>
          </w:p>
        </w:tc>
        <w:tc>
          <w:tcPr>
            <w:tcW w:w="2402" w:type="dxa"/>
            <w:gridSpan w:val="2"/>
          </w:tcPr>
          <w:p w14:paraId="50C32203" w14:textId="79C3EA1F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1</w:t>
            </w:r>
            <w:r w:rsidR="004C41B3" w:rsidRPr="00811D4D">
              <w:rPr>
                <w:sz w:val="24"/>
                <w:szCs w:val="24"/>
              </w:rPr>
              <w:t>5</w:t>
            </w:r>
            <w:r w:rsidRPr="00811D4D">
              <w:rPr>
                <w:sz w:val="24"/>
                <w:szCs w:val="24"/>
              </w:rPr>
              <w:t xml:space="preserve"> </w:t>
            </w:r>
            <w:r w:rsidR="00505129" w:rsidRPr="00811D4D">
              <w:rPr>
                <w:color w:val="FF0000"/>
                <w:sz w:val="24"/>
                <w:szCs w:val="24"/>
              </w:rPr>
              <w:t>L</w:t>
            </w:r>
          </w:p>
        </w:tc>
        <w:tc>
          <w:tcPr>
            <w:tcW w:w="2403" w:type="dxa"/>
          </w:tcPr>
          <w:p w14:paraId="68FCA727" w14:textId="09224A8A" w:rsidR="002518CA" w:rsidRPr="00811D4D" w:rsidRDefault="002518CA" w:rsidP="00187A9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86E7C" w:rsidRPr="00811D4D" w14:paraId="645C57B2" w14:textId="77777777" w:rsidTr="00E36D28">
        <w:trPr>
          <w:trHeight w:val="303"/>
        </w:trPr>
        <w:tc>
          <w:tcPr>
            <w:tcW w:w="846" w:type="dxa"/>
          </w:tcPr>
          <w:p w14:paraId="47D6916A" w14:textId="6FCBF2EF" w:rsidR="00286E7C" w:rsidRPr="00811D4D" w:rsidRDefault="00286E7C" w:rsidP="00187A97">
            <w:pPr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Q 2.2</w:t>
            </w:r>
          </w:p>
        </w:tc>
        <w:tc>
          <w:tcPr>
            <w:tcW w:w="3203" w:type="dxa"/>
            <w:gridSpan w:val="2"/>
          </w:tcPr>
          <w:p w14:paraId="48112800" w14:textId="0EB7509F" w:rsidR="00286E7C" w:rsidRPr="00811D4D" w:rsidRDefault="00286E7C" w:rsidP="00187A97">
            <w:pPr>
              <w:spacing w:line="36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 xml:space="preserve">(a) </w:t>
            </w:r>
            <w:r w:rsidR="00637401" w:rsidRPr="00811D4D">
              <w:rPr>
                <w:i/>
                <w:iCs/>
                <w:color w:val="FF0000"/>
                <w:sz w:val="24"/>
                <w:szCs w:val="24"/>
              </w:rPr>
              <w:t>spear</w:t>
            </w:r>
          </w:p>
        </w:tc>
        <w:tc>
          <w:tcPr>
            <w:tcW w:w="3203" w:type="dxa"/>
            <w:gridSpan w:val="2"/>
          </w:tcPr>
          <w:p w14:paraId="543EB88E" w14:textId="77777777" w:rsidR="00286E7C" w:rsidRPr="00811D4D" w:rsidRDefault="00286E7C" w:rsidP="00187A97">
            <w:pPr>
              <w:spacing w:line="36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(b)</w:t>
            </w:r>
            <w:r w:rsidR="00637401" w:rsidRPr="00811D4D">
              <w:rPr>
                <w:sz w:val="24"/>
                <w:szCs w:val="24"/>
              </w:rPr>
              <w:t xml:space="preserve"> </w:t>
            </w:r>
            <w:r w:rsidR="00637401" w:rsidRPr="00811D4D">
              <w:rPr>
                <w:i/>
                <w:iCs/>
                <w:color w:val="FF0000"/>
                <w:sz w:val="24"/>
                <w:szCs w:val="24"/>
              </w:rPr>
              <w:t>crab heart</w:t>
            </w:r>
          </w:p>
          <w:p w14:paraId="55385DF1" w14:textId="6061F766" w:rsidR="00B64908" w:rsidRPr="00811D4D" w:rsidRDefault="00B64908" w:rsidP="00187A97">
            <w:pPr>
              <w:spacing w:line="36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811D4D">
              <w:rPr>
                <w:color w:val="FF0000"/>
                <w:sz w:val="24"/>
                <w:szCs w:val="24"/>
              </w:rPr>
              <w:t xml:space="preserve">[Accept </w:t>
            </w:r>
            <w:r w:rsidRPr="00811D4D">
              <w:rPr>
                <w:i/>
                <w:iCs/>
                <w:color w:val="FF0000"/>
                <w:sz w:val="24"/>
                <w:szCs w:val="24"/>
              </w:rPr>
              <w:t>heart of the crab</w:t>
            </w:r>
            <w:r w:rsidRPr="00811D4D">
              <w:rPr>
                <w:color w:val="FF0000"/>
                <w:sz w:val="24"/>
                <w:szCs w:val="24"/>
              </w:rPr>
              <w:t>, etc.]</w:t>
            </w:r>
          </w:p>
        </w:tc>
        <w:tc>
          <w:tcPr>
            <w:tcW w:w="3204" w:type="dxa"/>
            <w:gridSpan w:val="2"/>
          </w:tcPr>
          <w:p w14:paraId="0704F5F4" w14:textId="33C6995E" w:rsidR="00286E7C" w:rsidRPr="00811D4D" w:rsidRDefault="00286E7C" w:rsidP="00187A97">
            <w:pPr>
              <w:spacing w:line="36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(c)</w:t>
            </w:r>
            <w:r w:rsidR="00637401" w:rsidRPr="00811D4D">
              <w:rPr>
                <w:sz w:val="24"/>
                <w:szCs w:val="24"/>
              </w:rPr>
              <w:t xml:space="preserve"> </w:t>
            </w:r>
            <w:r w:rsidR="00637401" w:rsidRPr="00811D4D">
              <w:rPr>
                <w:i/>
                <w:iCs/>
                <w:color w:val="FF0000"/>
                <w:sz w:val="24"/>
                <w:szCs w:val="24"/>
              </w:rPr>
              <w:t>bad</w:t>
            </w:r>
          </w:p>
        </w:tc>
      </w:tr>
      <w:tr w:rsidR="00286E7C" w:rsidRPr="00811D4D" w14:paraId="44FECAA6" w14:textId="77777777" w:rsidTr="00E36D28">
        <w:trPr>
          <w:trHeight w:val="910"/>
        </w:trPr>
        <w:tc>
          <w:tcPr>
            <w:tcW w:w="846" w:type="dxa"/>
          </w:tcPr>
          <w:p w14:paraId="459D417F" w14:textId="2ADB8F87" w:rsidR="00286E7C" w:rsidRPr="00811D4D" w:rsidRDefault="00286E7C" w:rsidP="00286E7C">
            <w:pPr>
              <w:rPr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Q 2.3</w:t>
            </w:r>
          </w:p>
        </w:tc>
        <w:tc>
          <w:tcPr>
            <w:tcW w:w="3203" w:type="dxa"/>
            <w:gridSpan w:val="2"/>
          </w:tcPr>
          <w:p w14:paraId="4FF560D9" w14:textId="2444ECCB" w:rsidR="00286E7C" w:rsidRPr="00811D4D" w:rsidRDefault="00286E7C" w:rsidP="00286E7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(a)</w:t>
            </w:r>
            <w:r w:rsidR="00637401" w:rsidRPr="00811D4D">
              <w:rPr>
                <w:sz w:val="24"/>
                <w:szCs w:val="24"/>
              </w:rPr>
              <w:t xml:space="preserve"> </w:t>
            </w:r>
            <w:r w:rsidR="00637401" w:rsidRPr="00811D4D">
              <w:rPr>
                <w:b/>
                <w:bCs/>
                <w:color w:val="FF0000"/>
                <w:sz w:val="24"/>
                <w:szCs w:val="24"/>
              </w:rPr>
              <w:t>ek</w:t>
            </w:r>
          </w:p>
        </w:tc>
        <w:tc>
          <w:tcPr>
            <w:tcW w:w="3203" w:type="dxa"/>
            <w:gridSpan w:val="2"/>
          </w:tcPr>
          <w:p w14:paraId="13915155" w14:textId="6A2094DA" w:rsidR="00286E7C" w:rsidRPr="00811D4D" w:rsidRDefault="00286E7C" w:rsidP="00286E7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(b)</w:t>
            </w:r>
            <w:r w:rsidR="00637401" w:rsidRPr="00811D4D">
              <w:rPr>
                <w:sz w:val="24"/>
                <w:szCs w:val="24"/>
              </w:rPr>
              <w:t xml:space="preserve"> </w:t>
            </w:r>
            <w:r w:rsidR="00637401" w:rsidRPr="00811D4D">
              <w:rPr>
                <w:b/>
                <w:bCs/>
                <w:color w:val="FF0000"/>
                <w:sz w:val="24"/>
                <w:szCs w:val="24"/>
              </w:rPr>
              <w:t>ma’</w:t>
            </w:r>
          </w:p>
        </w:tc>
        <w:tc>
          <w:tcPr>
            <w:tcW w:w="3204" w:type="dxa"/>
            <w:gridSpan w:val="2"/>
          </w:tcPr>
          <w:p w14:paraId="1E0871B4" w14:textId="6051EBC4" w:rsidR="00286E7C" w:rsidRPr="00811D4D" w:rsidRDefault="00286E7C" w:rsidP="00286E7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11D4D">
              <w:rPr>
                <w:sz w:val="24"/>
                <w:szCs w:val="24"/>
              </w:rPr>
              <w:t>(c)</w:t>
            </w:r>
            <w:r w:rsidR="00637401" w:rsidRPr="00811D4D">
              <w:rPr>
                <w:sz w:val="24"/>
                <w:szCs w:val="24"/>
              </w:rPr>
              <w:t xml:space="preserve"> </w:t>
            </w:r>
            <w:proofErr w:type="spellStart"/>
            <w:r w:rsidR="005D195B" w:rsidRPr="00811D4D">
              <w:rPr>
                <w:b/>
                <w:bCs/>
                <w:color w:val="FF0000"/>
                <w:sz w:val="24"/>
                <w:szCs w:val="24"/>
              </w:rPr>
              <w:t>kuchek</w:t>
            </w:r>
            <w:proofErr w:type="spellEnd"/>
            <w:r w:rsidR="005D195B" w:rsidRPr="00811D4D">
              <w:rPr>
                <w:b/>
                <w:bCs/>
                <w:color w:val="FF0000"/>
                <w:sz w:val="24"/>
                <w:szCs w:val="24"/>
              </w:rPr>
              <w:t xml:space="preserve"> way</w:t>
            </w:r>
          </w:p>
        </w:tc>
      </w:tr>
    </w:tbl>
    <w:p w14:paraId="01B51248" w14:textId="1A8B1532" w:rsidR="009D3CE2" w:rsidRPr="00811D4D" w:rsidRDefault="009D3CE2" w:rsidP="00762581">
      <w:pPr>
        <w:pStyle w:val="Heading1"/>
      </w:pPr>
    </w:p>
    <w:p w14:paraId="64B8EC1E" w14:textId="25471A49" w:rsidR="009D3CE2" w:rsidRPr="00811D4D" w:rsidRDefault="009D3CE2" w:rsidP="009D3CE2"/>
    <w:p w14:paraId="33C81EC3" w14:textId="1F50FA2E" w:rsidR="009D3CE2" w:rsidRPr="00811D4D" w:rsidRDefault="009D3CE2" w:rsidP="009D3CE2"/>
    <w:p w14:paraId="009A7A4D" w14:textId="4152894E" w:rsidR="009D3CE2" w:rsidRPr="00811D4D" w:rsidRDefault="009D3CE2" w:rsidP="009D3CE2"/>
    <w:p w14:paraId="166A4B0F" w14:textId="06CE359A" w:rsidR="009D3CE2" w:rsidRPr="00811D4D" w:rsidRDefault="009D3CE2" w:rsidP="009D3CE2"/>
    <w:p w14:paraId="2FEAFC6F" w14:textId="64E2FD99" w:rsidR="009D3CE2" w:rsidRPr="00811D4D" w:rsidRDefault="009D3CE2" w:rsidP="009D3CE2"/>
    <w:p w14:paraId="7327B729" w14:textId="55AAA544" w:rsidR="009D3CE2" w:rsidRPr="00811D4D" w:rsidRDefault="009D3CE2" w:rsidP="009D3CE2"/>
    <w:p w14:paraId="0E9307D5" w14:textId="39A03FF6" w:rsidR="009D3CE2" w:rsidRPr="00811D4D" w:rsidRDefault="009D3CE2" w:rsidP="009D3CE2"/>
    <w:p w14:paraId="53C28214" w14:textId="68051E91" w:rsidR="009D3CE2" w:rsidRPr="00811D4D" w:rsidRDefault="009D3CE2" w:rsidP="009D3CE2"/>
    <w:p w14:paraId="277290B2" w14:textId="7125C558" w:rsidR="009D3CE2" w:rsidRPr="00811D4D" w:rsidRDefault="009D3CE2" w:rsidP="009D3CE2"/>
    <w:p w14:paraId="5110A226" w14:textId="06297C47" w:rsidR="009D3CE2" w:rsidRPr="00811D4D" w:rsidRDefault="009D3CE2" w:rsidP="009D3CE2"/>
    <w:p w14:paraId="00915590" w14:textId="628C1767" w:rsidR="009D3CE2" w:rsidRPr="00811D4D" w:rsidRDefault="009D3CE2" w:rsidP="009D3CE2"/>
    <w:p w14:paraId="336ABD0F" w14:textId="20E3CA4F" w:rsidR="009D3CE2" w:rsidRPr="00811D4D" w:rsidRDefault="009D3CE2" w:rsidP="009D3CE2"/>
    <w:p w14:paraId="5DD4F4B7" w14:textId="4DBCFD47" w:rsidR="009D3CE2" w:rsidRPr="00811D4D" w:rsidRDefault="009D3CE2" w:rsidP="009D3CE2"/>
    <w:p w14:paraId="664D5CBD" w14:textId="77777777" w:rsidR="009D3CE2" w:rsidRPr="00811D4D" w:rsidRDefault="009D3CE2" w:rsidP="009D3CE2"/>
    <w:p w14:paraId="197BDE19" w14:textId="640FA55D" w:rsidR="00762581" w:rsidRPr="00811D4D" w:rsidRDefault="00762581" w:rsidP="00762581">
      <w:pPr>
        <w:pStyle w:val="Heading1"/>
      </w:pPr>
      <w:r w:rsidRPr="00811D4D">
        <w:t>Commentary</w:t>
      </w:r>
      <w:bookmarkEnd w:id="0"/>
      <w:bookmarkEnd w:id="1"/>
    </w:p>
    <w:tbl>
      <w:tblPr>
        <w:tblStyle w:val="TableGrid7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"/>
        <w:gridCol w:w="1638"/>
        <w:gridCol w:w="981"/>
        <w:gridCol w:w="461"/>
        <w:gridCol w:w="3346"/>
        <w:gridCol w:w="2465"/>
      </w:tblGrid>
      <w:tr w:rsidR="008D3342" w:rsidRPr="00811D4D" w14:paraId="73316B1B" w14:textId="77777777" w:rsidTr="00811D4D">
        <w:trPr>
          <w:trHeight w:val="412"/>
          <w:jc w:val="center"/>
        </w:trPr>
        <w:tc>
          <w:tcPr>
            <w:tcW w:w="522" w:type="dxa"/>
          </w:tcPr>
          <w:p w14:paraId="381B5976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638" w:type="dxa"/>
          </w:tcPr>
          <w:p w14:paraId="0C43C6DB" w14:textId="385C7B8C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lang w:eastAsia="en-GB"/>
              </w:rPr>
              <w:t>Wik</w:t>
            </w:r>
            <w:proofErr w:type="spellEnd"/>
            <w:r w:rsidRPr="00811D4D">
              <w:rPr>
                <w:rFonts w:asciiTheme="minorHAnsi" w:hAnsiTheme="minorHAnsi" w:cstheme="minorHAnsi"/>
                <w:lang w:eastAsia="en-GB"/>
              </w:rPr>
              <w:t>-Mungkan</w:t>
            </w:r>
          </w:p>
        </w:tc>
        <w:tc>
          <w:tcPr>
            <w:tcW w:w="981" w:type="dxa"/>
          </w:tcPr>
          <w:p w14:paraId="1F3081D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</w:tcPr>
          <w:p w14:paraId="22F3185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3346" w:type="dxa"/>
          </w:tcPr>
          <w:p w14:paraId="62F96A4A" w14:textId="3A23B3AC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English</w:t>
            </w:r>
          </w:p>
        </w:tc>
        <w:tc>
          <w:tcPr>
            <w:tcW w:w="2465" w:type="dxa"/>
          </w:tcPr>
          <w:p w14:paraId="156F8AED" w14:textId="1104AF59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Literal</w:t>
            </w:r>
            <w:r w:rsidR="00811D4D" w:rsidRPr="00811D4D">
              <w:rPr>
                <w:rFonts w:asciiTheme="minorHAnsi" w:hAnsiTheme="minorHAnsi" w:cstheme="minorHAnsi"/>
                <w:lang w:eastAsia="en-GB"/>
              </w:rPr>
              <w:t xml:space="preserve"> translation</w:t>
            </w:r>
          </w:p>
        </w:tc>
      </w:tr>
      <w:tr w:rsidR="008D3342" w:rsidRPr="00811D4D" w14:paraId="7874F378" w14:textId="77777777" w:rsidTr="00811D4D">
        <w:trPr>
          <w:jc w:val="center"/>
        </w:trPr>
        <w:tc>
          <w:tcPr>
            <w:tcW w:w="522" w:type="dxa"/>
            <w:hideMark/>
          </w:tcPr>
          <w:p w14:paraId="49E6CFD0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1.</w:t>
            </w:r>
          </w:p>
        </w:tc>
        <w:tc>
          <w:tcPr>
            <w:tcW w:w="1638" w:type="dxa"/>
            <w:hideMark/>
          </w:tcPr>
          <w:p w14:paraId="36BF32B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kek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kuchek</w:t>
            </w:r>
            <w:proofErr w:type="spellEnd"/>
          </w:p>
        </w:tc>
        <w:tc>
          <w:tcPr>
            <w:tcW w:w="981" w:type="dxa"/>
          </w:tcPr>
          <w:p w14:paraId="600922E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598D710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Q.</w:t>
            </w:r>
          </w:p>
        </w:tc>
        <w:tc>
          <w:tcPr>
            <w:tcW w:w="3346" w:type="dxa"/>
            <w:hideMark/>
          </w:tcPr>
          <w:p w14:paraId="2236FE34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top of spear</w:t>
            </w:r>
          </w:p>
        </w:tc>
        <w:tc>
          <w:tcPr>
            <w:tcW w:w="2465" w:type="dxa"/>
            <w:hideMark/>
          </w:tcPr>
          <w:p w14:paraId="32C2DBB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spear-head</w:t>
            </w:r>
          </w:p>
        </w:tc>
      </w:tr>
      <w:tr w:rsidR="008D3342" w:rsidRPr="00811D4D" w14:paraId="5083E75F" w14:textId="77777777" w:rsidTr="00811D4D">
        <w:trPr>
          <w:jc w:val="center"/>
        </w:trPr>
        <w:tc>
          <w:tcPr>
            <w:tcW w:w="522" w:type="dxa"/>
            <w:hideMark/>
          </w:tcPr>
          <w:p w14:paraId="39AD2E91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2.</w:t>
            </w:r>
          </w:p>
        </w:tc>
        <w:tc>
          <w:tcPr>
            <w:tcW w:w="1638" w:type="dxa"/>
            <w:hideMark/>
          </w:tcPr>
          <w:p w14:paraId="43E040C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kuchek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thayan</w:t>
            </w:r>
            <w:proofErr w:type="spellEnd"/>
          </w:p>
        </w:tc>
        <w:tc>
          <w:tcPr>
            <w:tcW w:w="981" w:type="dxa"/>
          </w:tcPr>
          <w:p w14:paraId="0D21CC71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64ACBCBA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O.</w:t>
            </w:r>
          </w:p>
        </w:tc>
        <w:tc>
          <w:tcPr>
            <w:tcW w:w="3346" w:type="dxa"/>
            <w:hideMark/>
          </w:tcPr>
          <w:p w14:paraId="51D115D1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stubborn</w:t>
            </w:r>
          </w:p>
        </w:tc>
        <w:tc>
          <w:tcPr>
            <w:tcW w:w="2465" w:type="dxa"/>
            <w:hideMark/>
          </w:tcPr>
          <w:p w14:paraId="5D3EE27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head-firm</w:t>
            </w:r>
          </w:p>
        </w:tc>
      </w:tr>
      <w:tr w:rsidR="008D3342" w:rsidRPr="00811D4D" w14:paraId="21F0EBCD" w14:textId="77777777" w:rsidTr="00811D4D">
        <w:trPr>
          <w:jc w:val="center"/>
        </w:trPr>
        <w:tc>
          <w:tcPr>
            <w:tcW w:w="522" w:type="dxa"/>
            <w:hideMark/>
          </w:tcPr>
          <w:p w14:paraId="6F4FFB0E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3.</w:t>
            </w:r>
          </w:p>
        </w:tc>
        <w:tc>
          <w:tcPr>
            <w:tcW w:w="1638" w:type="dxa"/>
            <w:hideMark/>
          </w:tcPr>
          <w:p w14:paraId="6A5F363A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ma' ek</w:t>
            </w:r>
          </w:p>
        </w:tc>
        <w:tc>
          <w:tcPr>
            <w:tcW w:w="981" w:type="dxa"/>
          </w:tcPr>
          <w:p w14:paraId="61B04FD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43F50111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E.</w:t>
            </w:r>
          </w:p>
        </w:tc>
        <w:tc>
          <w:tcPr>
            <w:tcW w:w="3346" w:type="dxa"/>
            <w:hideMark/>
          </w:tcPr>
          <w:p w14:paraId="2936C7F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fingernail</w:t>
            </w:r>
          </w:p>
        </w:tc>
        <w:tc>
          <w:tcPr>
            <w:tcW w:w="2465" w:type="dxa"/>
            <w:hideMark/>
          </w:tcPr>
          <w:p w14:paraId="35A1F997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hand-shell</w:t>
            </w:r>
          </w:p>
        </w:tc>
      </w:tr>
      <w:tr w:rsidR="008D3342" w:rsidRPr="00811D4D" w14:paraId="06C5EEC5" w14:textId="77777777" w:rsidTr="00811D4D">
        <w:trPr>
          <w:jc w:val="center"/>
        </w:trPr>
        <w:tc>
          <w:tcPr>
            <w:tcW w:w="522" w:type="dxa"/>
            <w:hideMark/>
          </w:tcPr>
          <w:p w14:paraId="3292D810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4.</w:t>
            </w:r>
          </w:p>
        </w:tc>
        <w:tc>
          <w:tcPr>
            <w:tcW w:w="1638" w:type="dxa"/>
            <w:hideMark/>
          </w:tcPr>
          <w:p w14:paraId="4677A751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ma'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puk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pi'an</w:t>
            </w:r>
            <w:proofErr w:type="spellEnd"/>
          </w:p>
        </w:tc>
        <w:tc>
          <w:tcPr>
            <w:tcW w:w="981" w:type="dxa"/>
          </w:tcPr>
          <w:p w14:paraId="775AAF88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6D0CDDD4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P.</w:t>
            </w:r>
          </w:p>
        </w:tc>
        <w:tc>
          <w:tcPr>
            <w:tcW w:w="3346" w:type="dxa"/>
            <w:hideMark/>
          </w:tcPr>
          <w:p w14:paraId="21A6FDB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thumb</w:t>
            </w:r>
          </w:p>
        </w:tc>
        <w:tc>
          <w:tcPr>
            <w:tcW w:w="2465" w:type="dxa"/>
            <w:hideMark/>
          </w:tcPr>
          <w:p w14:paraId="1E60E88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hand-child-big</w:t>
            </w:r>
          </w:p>
        </w:tc>
      </w:tr>
      <w:tr w:rsidR="008D3342" w:rsidRPr="00811D4D" w14:paraId="5302B33A" w14:textId="77777777" w:rsidTr="00811D4D">
        <w:trPr>
          <w:jc w:val="center"/>
        </w:trPr>
        <w:tc>
          <w:tcPr>
            <w:tcW w:w="522" w:type="dxa"/>
            <w:hideMark/>
          </w:tcPr>
          <w:p w14:paraId="7265BFF9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5.</w:t>
            </w:r>
          </w:p>
        </w:tc>
        <w:tc>
          <w:tcPr>
            <w:tcW w:w="1638" w:type="dxa"/>
            <w:hideMark/>
          </w:tcPr>
          <w:p w14:paraId="4482AD71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ma'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puuy</w:t>
            </w:r>
            <w:proofErr w:type="spellEnd"/>
          </w:p>
        </w:tc>
        <w:tc>
          <w:tcPr>
            <w:tcW w:w="981" w:type="dxa"/>
          </w:tcPr>
          <w:p w14:paraId="644496C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365A0CA4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H.</w:t>
            </w:r>
          </w:p>
        </w:tc>
        <w:tc>
          <w:tcPr>
            <w:tcW w:w="3346" w:type="dxa"/>
            <w:hideMark/>
          </w:tcPr>
          <w:p w14:paraId="37A3C512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handcuffs</w:t>
            </w:r>
          </w:p>
        </w:tc>
        <w:tc>
          <w:tcPr>
            <w:tcW w:w="2465" w:type="dxa"/>
            <w:hideMark/>
          </w:tcPr>
          <w:p w14:paraId="20CC270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hand-crab</w:t>
            </w:r>
          </w:p>
        </w:tc>
      </w:tr>
      <w:tr w:rsidR="008D3342" w:rsidRPr="00811D4D" w14:paraId="03BBE25A" w14:textId="77777777" w:rsidTr="00811D4D">
        <w:trPr>
          <w:jc w:val="center"/>
        </w:trPr>
        <w:tc>
          <w:tcPr>
            <w:tcW w:w="522" w:type="dxa"/>
            <w:hideMark/>
          </w:tcPr>
          <w:p w14:paraId="29A296EE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6.</w:t>
            </w:r>
          </w:p>
        </w:tc>
        <w:tc>
          <w:tcPr>
            <w:tcW w:w="1638" w:type="dxa"/>
            <w:hideMark/>
          </w:tcPr>
          <w:p w14:paraId="5D8500A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ma'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thayan</w:t>
            </w:r>
            <w:proofErr w:type="spellEnd"/>
          </w:p>
        </w:tc>
        <w:tc>
          <w:tcPr>
            <w:tcW w:w="981" w:type="dxa"/>
          </w:tcPr>
          <w:p w14:paraId="5276D87D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345C1ABD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R.</w:t>
            </w:r>
          </w:p>
        </w:tc>
        <w:tc>
          <w:tcPr>
            <w:tcW w:w="3346" w:type="dxa"/>
            <w:hideMark/>
          </w:tcPr>
          <w:p w14:paraId="4C7A8AA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trustworthy (with things)</w:t>
            </w:r>
          </w:p>
        </w:tc>
        <w:tc>
          <w:tcPr>
            <w:tcW w:w="2465" w:type="dxa"/>
            <w:hideMark/>
          </w:tcPr>
          <w:p w14:paraId="1425A872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hand-firm</w:t>
            </w:r>
          </w:p>
        </w:tc>
      </w:tr>
      <w:tr w:rsidR="008D3342" w:rsidRPr="00811D4D" w14:paraId="66CC4B57" w14:textId="77777777" w:rsidTr="00811D4D">
        <w:trPr>
          <w:jc w:val="center"/>
        </w:trPr>
        <w:tc>
          <w:tcPr>
            <w:tcW w:w="522" w:type="dxa"/>
            <w:hideMark/>
          </w:tcPr>
          <w:p w14:paraId="59E74E5E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7.</w:t>
            </w:r>
          </w:p>
        </w:tc>
        <w:tc>
          <w:tcPr>
            <w:tcW w:w="1638" w:type="dxa"/>
            <w:hideMark/>
          </w:tcPr>
          <w:p w14:paraId="19B6446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min</w:t>
            </w:r>
          </w:p>
        </w:tc>
        <w:tc>
          <w:tcPr>
            <w:tcW w:w="981" w:type="dxa"/>
          </w:tcPr>
          <w:p w14:paraId="006B6F4D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349999D1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G.</w:t>
            </w:r>
          </w:p>
        </w:tc>
        <w:tc>
          <w:tcPr>
            <w:tcW w:w="3346" w:type="dxa"/>
            <w:hideMark/>
          </w:tcPr>
          <w:p w14:paraId="03AEAD4A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good</w:t>
            </w:r>
          </w:p>
        </w:tc>
        <w:tc>
          <w:tcPr>
            <w:tcW w:w="2465" w:type="dxa"/>
          </w:tcPr>
          <w:p w14:paraId="5F3A9E00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8D3342" w:rsidRPr="00811D4D" w14:paraId="2A5552E5" w14:textId="77777777" w:rsidTr="00811D4D">
        <w:trPr>
          <w:jc w:val="center"/>
        </w:trPr>
        <w:tc>
          <w:tcPr>
            <w:tcW w:w="522" w:type="dxa"/>
            <w:hideMark/>
          </w:tcPr>
          <w:p w14:paraId="467328F7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8.</w:t>
            </w:r>
          </w:p>
        </w:tc>
        <w:tc>
          <w:tcPr>
            <w:tcW w:w="1638" w:type="dxa"/>
            <w:hideMark/>
          </w:tcPr>
          <w:p w14:paraId="4AF755D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ngak</w:t>
            </w:r>
            <w:proofErr w:type="spellEnd"/>
          </w:p>
        </w:tc>
        <w:tc>
          <w:tcPr>
            <w:tcW w:w="981" w:type="dxa"/>
          </w:tcPr>
          <w:p w14:paraId="0DA4BED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043B3979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S.</w:t>
            </w:r>
          </w:p>
        </w:tc>
        <w:tc>
          <w:tcPr>
            <w:tcW w:w="3346" w:type="dxa"/>
            <w:hideMark/>
          </w:tcPr>
          <w:p w14:paraId="6F187CD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water</w:t>
            </w:r>
          </w:p>
        </w:tc>
        <w:tc>
          <w:tcPr>
            <w:tcW w:w="2465" w:type="dxa"/>
          </w:tcPr>
          <w:p w14:paraId="197B4D68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8D3342" w:rsidRPr="00811D4D" w14:paraId="6CF8EFBF" w14:textId="77777777" w:rsidTr="00811D4D">
        <w:trPr>
          <w:jc w:val="center"/>
        </w:trPr>
        <w:tc>
          <w:tcPr>
            <w:tcW w:w="522" w:type="dxa"/>
            <w:hideMark/>
          </w:tcPr>
          <w:p w14:paraId="2659D2F1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9.</w:t>
            </w:r>
          </w:p>
        </w:tc>
        <w:tc>
          <w:tcPr>
            <w:tcW w:w="1638" w:type="dxa"/>
            <w:hideMark/>
          </w:tcPr>
          <w:p w14:paraId="5EFE206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min</w:t>
            </w:r>
          </w:p>
        </w:tc>
        <w:tc>
          <w:tcPr>
            <w:tcW w:w="981" w:type="dxa"/>
          </w:tcPr>
          <w:p w14:paraId="562EA3E7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5652B87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F.</w:t>
            </w:r>
          </w:p>
        </w:tc>
        <w:tc>
          <w:tcPr>
            <w:tcW w:w="3346" w:type="dxa"/>
            <w:hideMark/>
          </w:tcPr>
          <w:p w14:paraId="3E7CC95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fresh water</w:t>
            </w:r>
          </w:p>
        </w:tc>
        <w:tc>
          <w:tcPr>
            <w:tcW w:w="2465" w:type="dxa"/>
            <w:hideMark/>
          </w:tcPr>
          <w:p w14:paraId="5444C2F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water-good</w:t>
            </w:r>
          </w:p>
        </w:tc>
      </w:tr>
      <w:tr w:rsidR="008D3342" w:rsidRPr="00811D4D" w14:paraId="621E53DA" w14:textId="77777777" w:rsidTr="00811D4D">
        <w:trPr>
          <w:jc w:val="center"/>
        </w:trPr>
        <w:tc>
          <w:tcPr>
            <w:tcW w:w="522" w:type="dxa"/>
            <w:hideMark/>
          </w:tcPr>
          <w:p w14:paraId="2512670D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10.</w:t>
            </w:r>
          </w:p>
        </w:tc>
        <w:tc>
          <w:tcPr>
            <w:tcW w:w="1638" w:type="dxa"/>
            <w:hideMark/>
          </w:tcPr>
          <w:p w14:paraId="4E08308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way</w:t>
            </w:r>
          </w:p>
        </w:tc>
        <w:tc>
          <w:tcPr>
            <w:tcW w:w="981" w:type="dxa"/>
          </w:tcPr>
          <w:p w14:paraId="2B3A2D24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71E29B3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A.</w:t>
            </w:r>
          </w:p>
        </w:tc>
        <w:tc>
          <w:tcPr>
            <w:tcW w:w="3346" w:type="dxa"/>
            <w:hideMark/>
          </w:tcPr>
          <w:p w14:paraId="1D695E5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alcohol</w:t>
            </w:r>
          </w:p>
        </w:tc>
        <w:tc>
          <w:tcPr>
            <w:tcW w:w="2465" w:type="dxa"/>
            <w:hideMark/>
          </w:tcPr>
          <w:p w14:paraId="6E5586B9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water-bad</w:t>
            </w:r>
          </w:p>
        </w:tc>
      </w:tr>
      <w:tr w:rsidR="008D3342" w:rsidRPr="00811D4D" w14:paraId="3D064366" w14:textId="77777777" w:rsidTr="00811D4D">
        <w:trPr>
          <w:jc w:val="center"/>
        </w:trPr>
        <w:tc>
          <w:tcPr>
            <w:tcW w:w="522" w:type="dxa"/>
            <w:hideMark/>
          </w:tcPr>
          <w:p w14:paraId="4083BAB8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11.</w:t>
            </w:r>
          </w:p>
        </w:tc>
        <w:tc>
          <w:tcPr>
            <w:tcW w:w="1638" w:type="dxa"/>
            <w:hideMark/>
          </w:tcPr>
          <w:p w14:paraId="189F0D99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ngangk</w:t>
            </w:r>
            <w:proofErr w:type="spellEnd"/>
          </w:p>
        </w:tc>
        <w:tc>
          <w:tcPr>
            <w:tcW w:w="981" w:type="dxa"/>
          </w:tcPr>
          <w:p w14:paraId="28D95783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34FF078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J.</w:t>
            </w:r>
          </w:p>
        </w:tc>
        <w:tc>
          <w:tcPr>
            <w:tcW w:w="3346" w:type="dxa"/>
            <w:hideMark/>
          </w:tcPr>
          <w:p w14:paraId="36D0455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heart</w:t>
            </w:r>
          </w:p>
        </w:tc>
        <w:tc>
          <w:tcPr>
            <w:tcW w:w="2465" w:type="dxa"/>
          </w:tcPr>
          <w:p w14:paraId="6F020EF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8D3342" w:rsidRPr="00811D4D" w14:paraId="310877E3" w14:textId="77777777" w:rsidTr="00811D4D">
        <w:trPr>
          <w:jc w:val="center"/>
        </w:trPr>
        <w:tc>
          <w:tcPr>
            <w:tcW w:w="522" w:type="dxa"/>
            <w:hideMark/>
          </w:tcPr>
          <w:p w14:paraId="34547626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12.</w:t>
            </w:r>
          </w:p>
        </w:tc>
        <w:tc>
          <w:tcPr>
            <w:tcW w:w="1638" w:type="dxa"/>
            <w:hideMark/>
          </w:tcPr>
          <w:p w14:paraId="27455E5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ngangk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ek</w:t>
            </w:r>
          </w:p>
        </w:tc>
        <w:tc>
          <w:tcPr>
            <w:tcW w:w="981" w:type="dxa"/>
          </w:tcPr>
          <w:p w14:paraId="2B40A42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69E5DAE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M.</w:t>
            </w:r>
          </w:p>
        </w:tc>
        <w:tc>
          <w:tcPr>
            <w:tcW w:w="3346" w:type="dxa"/>
            <w:hideMark/>
          </w:tcPr>
          <w:p w14:paraId="320CE53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shoulder blade</w:t>
            </w:r>
          </w:p>
        </w:tc>
        <w:tc>
          <w:tcPr>
            <w:tcW w:w="2465" w:type="dxa"/>
            <w:hideMark/>
          </w:tcPr>
          <w:p w14:paraId="33C1E8B0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heart-shell</w:t>
            </w:r>
          </w:p>
        </w:tc>
      </w:tr>
      <w:tr w:rsidR="008D3342" w:rsidRPr="00811D4D" w14:paraId="0E1FD1A0" w14:textId="77777777" w:rsidTr="00811D4D">
        <w:trPr>
          <w:jc w:val="center"/>
        </w:trPr>
        <w:tc>
          <w:tcPr>
            <w:tcW w:w="522" w:type="dxa"/>
            <w:hideMark/>
          </w:tcPr>
          <w:p w14:paraId="2CEC120A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13.</w:t>
            </w:r>
          </w:p>
        </w:tc>
        <w:tc>
          <w:tcPr>
            <w:tcW w:w="1638" w:type="dxa"/>
            <w:hideMark/>
          </w:tcPr>
          <w:p w14:paraId="777CC38D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ngangk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min</w:t>
            </w:r>
          </w:p>
        </w:tc>
        <w:tc>
          <w:tcPr>
            <w:tcW w:w="981" w:type="dxa"/>
          </w:tcPr>
          <w:p w14:paraId="0866E1BA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6DEE4674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I.</w:t>
            </w:r>
          </w:p>
        </w:tc>
        <w:tc>
          <w:tcPr>
            <w:tcW w:w="3346" w:type="dxa"/>
            <w:hideMark/>
          </w:tcPr>
          <w:p w14:paraId="6911BE9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happy</w:t>
            </w:r>
          </w:p>
        </w:tc>
        <w:tc>
          <w:tcPr>
            <w:tcW w:w="2465" w:type="dxa"/>
            <w:hideMark/>
          </w:tcPr>
          <w:p w14:paraId="68C95070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heart-good</w:t>
            </w:r>
          </w:p>
        </w:tc>
      </w:tr>
      <w:tr w:rsidR="008D3342" w:rsidRPr="00811D4D" w14:paraId="5ED71EC5" w14:textId="77777777" w:rsidTr="00811D4D">
        <w:trPr>
          <w:jc w:val="center"/>
        </w:trPr>
        <w:tc>
          <w:tcPr>
            <w:tcW w:w="522" w:type="dxa"/>
            <w:hideMark/>
          </w:tcPr>
          <w:p w14:paraId="75B9A10B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14.</w:t>
            </w:r>
          </w:p>
        </w:tc>
        <w:tc>
          <w:tcPr>
            <w:tcW w:w="1638" w:type="dxa"/>
            <w:hideMark/>
          </w:tcPr>
          <w:p w14:paraId="6D640C7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ngangk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thayan</w:t>
            </w:r>
            <w:proofErr w:type="spellEnd"/>
          </w:p>
        </w:tc>
        <w:tc>
          <w:tcPr>
            <w:tcW w:w="981" w:type="dxa"/>
          </w:tcPr>
          <w:p w14:paraId="32403463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6426821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B.</w:t>
            </w:r>
          </w:p>
        </w:tc>
        <w:tc>
          <w:tcPr>
            <w:tcW w:w="3346" w:type="dxa"/>
            <w:hideMark/>
          </w:tcPr>
          <w:p w14:paraId="345AB608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brave</w:t>
            </w:r>
          </w:p>
        </w:tc>
        <w:tc>
          <w:tcPr>
            <w:tcW w:w="2465" w:type="dxa"/>
            <w:hideMark/>
          </w:tcPr>
          <w:p w14:paraId="1706116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heart-firm</w:t>
            </w:r>
          </w:p>
        </w:tc>
      </w:tr>
      <w:tr w:rsidR="008D3342" w:rsidRPr="00811D4D" w14:paraId="004A65D3" w14:textId="77777777" w:rsidTr="00811D4D">
        <w:trPr>
          <w:trHeight w:val="189"/>
          <w:jc w:val="center"/>
        </w:trPr>
        <w:tc>
          <w:tcPr>
            <w:tcW w:w="522" w:type="dxa"/>
            <w:hideMark/>
          </w:tcPr>
          <w:p w14:paraId="7DC450CB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15.</w:t>
            </w:r>
          </w:p>
        </w:tc>
        <w:tc>
          <w:tcPr>
            <w:tcW w:w="1638" w:type="dxa"/>
            <w:hideMark/>
          </w:tcPr>
          <w:p w14:paraId="6F5C64C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ngangk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way</w:t>
            </w:r>
          </w:p>
        </w:tc>
        <w:tc>
          <w:tcPr>
            <w:tcW w:w="981" w:type="dxa"/>
          </w:tcPr>
          <w:p w14:paraId="4693B310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2B493545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L.</w:t>
            </w:r>
          </w:p>
        </w:tc>
        <w:tc>
          <w:tcPr>
            <w:tcW w:w="3346" w:type="dxa"/>
            <w:hideMark/>
          </w:tcPr>
          <w:p w14:paraId="328D6458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sad</w:t>
            </w:r>
          </w:p>
        </w:tc>
        <w:tc>
          <w:tcPr>
            <w:tcW w:w="2465" w:type="dxa"/>
            <w:hideMark/>
          </w:tcPr>
          <w:p w14:paraId="754F5A5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heart-bad</w:t>
            </w:r>
          </w:p>
        </w:tc>
      </w:tr>
      <w:tr w:rsidR="008D3342" w:rsidRPr="00811D4D" w14:paraId="7202A7C1" w14:textId="77777777" w:rsidTr="00811D4D">
        <w:trPr>
          <w:jc w:val="center"/>
        </w:trPr>
        <w:tc>
          <w:tcPr>
            <w:tcW w:w="522" w:type="dxa"/>
            <w:hideMark/>
          </w:tcPr>
          <w:p w14:paraId="4131006E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16.</w:t>
            </w:r>
          </w:p>
        </w:tc>
        <w:tc>
          <w:tcPr>
            <w:tcW w:w="1638" w:type="dxa"/>
            <w:hideMark/>
          </w:tcPr>
          <w:p w14:paraId="0FEA5F52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puuy</w:t>
            </w:r>
            <w:proofErr w:type="spellEnd"/>
          </w:p>
        </w:tc>
        <w:tc>
          <w:tcPr>
            <w:tcW w:w="981" w:type="dxa"/>
          </w:tcPr>
          <w:p w14:paraId="2D57891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1233B31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C.</w:t>
            </w:r>
          </w:p>
        </w:tc>
        <w:tc>
          <w:tcPr>
            <w:tcW w:w="3346" w:type="dxa"/>
            <w:hideMark/>
          </w:tcPr>
          <w:p w14:paraId="646B455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crab</w:t>
            </w:r>
          </w:p>
        </w:tc>
        <w:tc>
          <w:tcPr>
            <w:tcW w:w="2465" w:type="dxa"/>
          </w:tcPr>
          <w:p w14:paraId="0250D4D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8D3342" w:rsidRPr="00811D4D" w14:paraId="4AB386AC" w14:textId="77777777" w:rsidTr="00811D4D">
        <w:trPr>
          <w:jc w:val="center"/>
        </w:trPr>
        <w:tc>
          <w:tcPr>
            <w:tcW w:w="522" w:type="dxa"/>
            <w:hideMark/>
          </w:tcPr>
          <w:p w14:paraId="6AEA7AEB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17.</w:t>
            </w:r>
          </w:p>
        </w:tc>
        <w:tc>
          <w:tcPr>
            <w:tcW w:w="1638" w:type="dxa"/>
            <w:hideMark/>
          </w:tcPr>
          <w:p w14:paraId="407A7831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puuy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ek</w:t>
            </w:r>
          </w:p>
        </w:tc>
        <w:tc>
          <w:tcPr>
            <w:tcW w:w="981" w:type="dxa"/>
          </w:tcPr>
          <w:p w14:paraId="3561BC27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017C0188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D.</w:t>
            </w:r>
          </w:p>
        </w:tc>
        <w:tc>
          <w:tcPr>
            <w:tcW w:w="3346" w:type="dxa"/>
            <w:hideMark/>
          </w:tcPr>
          <w:p w14:paraId="0D537E53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crab shell</w:t>
            </w:r>
          </w:p>
        </w:tc>
        <w:tc>
          <w:tcPr>
            <w:tcW w:w="2465" w:type="dxa"/>
            <w:hideMark/>
          </w:tcPr>
          <w:p w14:paraId="5721E74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crab-shell</w:t>
            </w:r>
          </w:p>
        </w:tc>
      </w:tr>
      <w:tr w:rsidR="008D3342" w:rsidRPr="00811D4D" w14:paraId="1BA846CC" w14:textId="77777777" w:rsidTr="00811D4D">
        <w:trPr>
          <w:jc w:val="center"/>
        </w:trPr>
        <w:tc>
          <w:tcPr>
            <w:tcW w:w="522" w:type="dxa"/>
            <w:hideMark/>
          </w:tcPr>
          <w:p w14:paraId="644242DC" w14:textId="77777777" w:rsidR="008D3342" w:rsidRPr="00811D4D" w:rsidRDefault="008D3342" w:rsidP="008D334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18.</w:t>
            </w:r>
          </w:p>
        </w:tc>
        <w:tc>
          <w:tcPr>
            <w:tcW w:w="1638" w:type="dxa"/>
            <w:hideMark/>
          </w:tcPr>
          <w:p w14:paraId="5D0BCB9C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thayan</w:t>
            </w:r>
            <w:proofErr w:type="spellEnd"/>
          </w:p>
        </w:tc>
        <w:tc>
          <w:tcPr>
            <w:tcW w:w="981" w:type="dxa"/>
          </w:tcPr>
          <w:p w14:paraId="288F09C6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1276AC33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N.</w:t>
            </w:r>
          </w:p>
        </w:tc>
        <w:tc>
          <w:tcPr>
            <w:tcW w:w="3346" w:type="dxa"/>
            <w:hideMark/>
          </w:tcPr>
          <w:p w14:paraId="6DB8EE00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strong, firm</w:t>
            </w:r>
          </w:p>
        </w:tc>
        <w:tc>
          <w:tcPr>
            <w:tcW w:w="2465" w:type="dxa"/>
          </w:tcPr>
          <w:p w14:paraId="6A8F6F28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8D3342" w:rsidRPr="00811D4D" w14:paraId="3B07470E" w14:textId="77777777" w:rsidTr="00811D4D">
        <w:trPr>
          <w:jc w:val="center"/>
        </w:trPr>
        <w:tc>
          <w:tcPr>
            <w:tcW w:w="522" w:type="dxa"/>
            <w:hideMark/>
          </w:tcPr>
          <w:p w14:paraId="21B0BDDA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19.</w:t>
            </w:r>
          </w:p>
        </w:tc>
        <w:tc>
          <w:tcPr>
            <w:tcW w:w="1638" w:type="dxa"/>
            <w:hideMark/>
          </w:tcPr>
          <w:p w14:paraId="14702173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lang w:eastAsia="en-GB"/>
              </w:rPr>
            </w:pP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wik</w:t>
            </w:r>
            <w:proofErr w:type="spellEnd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 xml:space="preserve"> </w:t>
            </w:r>
            <w:proofErr w:type="spellStart"/>
            <w:r w:rsidRPr="00811D4D">
              <w:rPr>
                <w:rFonts w:asciiTheme="minorHAnsi" w:hAnsiTheme="minorHAnsi" w:cstheme="minorHAnsi"/>
                <w:b/>
                <w:bCs/>
                <w:lang w:eastAsia="en-GB"/>
              </w:rPr>
              <w:t>thayan</w:t>
            </w:r>
            <w:proofErr w:type="spellEnd"/>
          </w:p>
        </w:tc>
        <w:tc>
          <w:tcPr>
            <w:tcW w:w="981" w:type="dxa"/>
          </w:tcPr>
          <w:p w14:paraId="2CBFF6AB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61" w:type="dxa"/>
            <w:hideMark/>
          </w:tcPr>
          <w:p w14:paraId="5B66D94F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K.</w:t>
            </w:r>
          </w:p>
        </w:tc>
        <w:tc>
          <w:tcPr>
            <w:tcW w:w="3346" w:type="dxa"/>
            <w:hideMark/>
          </w:tcPr>
          <w:p w14:paraId="13AB87B7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eastAsia="en-GB"/>
              </w:rPr>
            </w:pPr>
            <w:r w:rsidRPr="00811D4D">
              <w:rPr>
                <w:rFonts w:asciiTheme="minorHAnsi" w:hAnsiTheme="minorHAnsi" w:cstheme="minorHAnsi"/>
                <w:i/>
                <w:iCs/>
                <w:lang w:eastAsia="en-GB"/>
              </w:rPr>
              <w:t>law</w:t>
            </w:r>
          </w:p>
        </w:tc>
        <w:tc>
          <w:tcPr>
            <w:tcW w:w="2465" w:type="dxa"/>
            <w:hideMark/>
          </w:tcPr>
          <w:p w14:paraId="36822D0E" w14:textId="77777777" w:rsidR="008D3342" w:rsidRPr="00811D4D" w:rsidRDefault="008D3342" w:rsidP="008D3342">
            <w:pPr>
              <w:spacing w:after="0" w:line="240" w:lineRule="auto"/>
              <w:rPr>
                <w:rFonts w:asciiTheme="minorHAnsi" w:hAnsiTheme="minorHAnsi" w:cstheme="minorHAnsi"/>
                <w:lang w:eastAsia="en-GB"/>
              </w:rPr>
            </w:pPr>
            <w:r w:rsidRPr="00811D4D">
              <w:rPr>
                <w:rFonts w:asciiTheme="minorHAnsi" w:hAnsiTheme="minorHAnsi" w:cstheme="minorHAnsi"/>
                <w:lang w:eastAsia="en-GB"/>
              </w:rPr>
              <w:t>word-firm</w:t>
            </w:r>
          </w:p>
        </w:tc>
      </w:tr>
    </w:tbl>
    <w:p w14:paraId="5E101AA2" w14:textId="77777777" w:rsidR="00E25AAD" w:rsidRPr="00811D4D" w:rsidRDefault="00E25AAD" w:rsidP="009D3CE2"/>
    <w:p w14:paraId="4747D2E7" w14:textId="1E993DB5" w:rsidR="009D3CE2" w:rsidRPr="009D3CE2" w:rsidRDefault="00E25AAD" w:rsidP="009D3CE2">
      <w:r w:rsidRPr="00811D4D">
        <w:t>In nominal compounds, the order is modifier + head. Else, the order is noun + adjective.</w:t>
      </w:r>
    </w:p>
    <w:sectPr w:rsidR="009D3CE2" w:rsidRPr="009D3CE2" w:rsidSect="004949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9B3C4" w14:textId="77777777" w:rsidR="00996A6B" w:rsidRDefault="00996A6B" w:rsidP="00EE0D33">
      <w:pPr>
        <w:spacing w:after="0" w:line="240" w:lineRule="auto"/>
      </w:pPr>
      <w:r>
        <w:separator/>
      </w:r>
    </w:p>
  </w:endnote>
  <w:endnote w:type="continuationSeparator" w:id="0">
    <w:p w14:paraId="7E12AE3D" w14:textId="77777777" w:rsidR="00996A6B" w:rsidRDefault="00996A6B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CBD35" w14:textId="77777777" w:rsidR="000155A9" w:rsidRDefault="00015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ECD81" w14:textId="77777777" w:rsidR="000155A9" w:rsidRDefault="000155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084E1" w14:textId="77777777" w:rsidR="000155A9" w:rsidRDefault="00015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232FD" w14:textId="77777777" w:rsidR="00996A6B" w:rsidRDefault="00996A6B" w:rsidP="00EE0D33">
      <w:pPr>
        <w:spacing w:after="0" w:line="240" w:lineRule="auto"/>
      </w:pPr>
      <w:r>
        <w:separator/>
      </w:r>
    </w:p>
  </w:footnote>
  <w:footnote w:type="continuationSeparator" w:id="0">
    <w:p w14:paraId="031A62A9" w14:textId="77777777" w:rsidR="00996A6B" w:rsidRDefault="00996A6B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03160" w14:textId="77777777" w:rsidR="000155A9" w:rsidRDefault="000155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91"/>
    </w:tblGrid>
    <w:tr w:rsidR="00812752" w14:paraId="658FD2F7" w14:textId="77777777" w:rsidTr="00812752">
      <w:trPr>
        <w:trHeight w:val="436"/>
      </w:trPr>
      <w:tc>
        <w:tcPr>
          <w:tcW w:w="9291" w:type="dxa"/>
        </w:tcPr>
        <w:p w14:paraId="1E03E270" w14:textId="352B29B4" w:rsidR="00812752" w:rsidRPr="00D36AB0" w:rsidRDefault="00812752" w:rsidP="00D36AB0">
          <w:r>
            <w:t xml:space="preserve">Your name:                                                                                                                                         </w:t>
          </w:r>
          <w:r>
            <w:rPr>
              <w:noProof/>
              <w:lang w:eastAsia="en-GB"/>
            </w:rPr>
            <w:t xml:space="preserve">   </w:t>
          </w:r>
        </w:p>
      </w:tc>
    </w:tr>
    <w:tr w:rsidR="00812752" w14:paraId="10D293FB" w14:textId="77777777" w:rsidTr="00812752">
      <w:trPr>
        <w:trHeight w:val="243"/>
      </w:trPr>
      <w:tc>
        <w:tcPr>
          <w:tcW w:w="9291" w:type="dxa"/>
        </w:tcPr>
        <w:p w14:paraId="0195C914" w14:textId="1565E768" w:rsidR="00812752" w:rsidRPr="00D36AB0" w:rsidRDefault="00812752" w:rsidP="00494949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>
            <w:rPr>
              <w:sz w:val="40"/>
              <w:szCs w:val="40"/>
            </w:rPr>
            <w:t xml:space="preserve">          </w:t>
          </w:r>
          <w:r w:rsidRPr="00D36AB0">
            <w:rPr>
              <w:sz w:val="40"/>
              <w:szCs w:val="40"/>
            </w:rPr>
            <w:t>The UK Linguistics Olympiad 20</w:t>
          </w:r>
          <w:r>
            <w:rPr>
              <w:sz w:val="40"/>
              <w:szCs w:val="40"/>
            </w:rPr>
            <w:t xml:space="preserve">22 - </w:t>
          </w:r>
          <w:r w:rsidRPr="00D36AB0">
            <w:rPr>
              <w:sz w:val="40"/>
              <w:szCs w:val="40"/>
            </w:rPr>
            <w:t xml:space="preserve">Round </w:t>
          </w:r>
          <w:r w:rsidR="000155A9">
            <w:rPr>
              <w:sz w:val="40"/>
              <w:szCs w:val="40"/>
            </w:rPr>
            <w:t>2</w:t>
          </w:r>
        </w:p>
      </w:tc>
    </w:tr>
  </w:tbl>
  <w:p w14:paraId="7983CD89" w14:textId="53EBBE86" w:rsidR="00EE0D33" w:rsidRDefault="0049494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3F8ABD" wp14:editId="3674C563">
          <wp:simplePos x="0" y="0"/>
          <wp:positionH relativeFrom="margin">
            <wp:align>right</wp:align>
          </wp:positionH>
          <wp:positionV relativeFrom="paragraph">
            <wp:posOffset>-715645</wp:posOffset>
          </wp:positionV>
          <wp:extent cx="596900" cy="624840"/>
          <wp:effectExtent l="0" t="0" r="0" b="381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6900" cy="62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5D1F" w14:textId="77777777" w:rsidR="000155A9" w:rsidRDefault="00015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214EB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16C4E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D1461"/>
    <w:multiLevelType w:val="hybridMultilevel"/>
    <w:tmpl w:val="D77C69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154A5"/>
    <w:multiLevelType w:val="hybridMultilevel"/>
    <w:tmpl w:val="8F4A82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814D6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61F72"/>
    <w:multiLevelType w:val="hybridMultilevel"/>
    <w:tmpl w:val="9684AA78"/>
    <w:lvl w:ilvl="0" w:tplc="605E5490">
      <w:start w:val="5"/>
      <w:numFmt w:val="decimal"/>
      <w:lvlText w:val="%1.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54732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01644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B7007"/>
    <w:multiLevelType w:val="hybridMultilevel"/>
    <w:tmpl w:val="2D849734"/>
    <w:lvl w:ilvl="0" w:tplc="A024F7D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DD0E14"/>
    <w:multiLevelType w:val="hybridMultilevel"/>
    <w:tmpl w:val="835624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2"/>
  </w:num>
  <w:num w:numId="5">
    <w:abstractNumId w:val="1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"/>
  </w:num>
  <w:num w:numId="10">
    <w:abstractNumId w:val="6"/>
  </w:num>
  <w:num w:numId="11">
    <w:abstractNumId w:val="5"/>
  </w:num>
  <w:num w:numId="12">
    <w:abstractNumId w:val="0"/>
  </w:num>
  <w:num w:numId="13">
    <w:abstractNumId w:val="10"/>
  </w:num>
  <w:num w:numId="14">
    <w:abstractNumId w:val="14"/>
  </w:num>
  <w:num w:numId="15">
    <w:abstractNumId w:val="7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2F"/>
    <w:rsid w:val="00014E58"/>
    <w:rsid w:val="000155A9"/>
    <w:rsid w:val="00016048"/>
    <w:rsid w:val="00026376"/>
    <w:rsid w:val="00026E2F"/>
    <w:rsid w:val="00031056"/>
    <w:rsid w:val="00031308"/>
    <w:rsid w:val="00041C21"/>
    <w:rsid w:val="00083BA3"/>
    <w:rsid w:val="000B0704"/>
    <w:rsid w:val="000B1C44"/>
    <w:rsid w:val="000F1A9B"/>
    <w:rsid w:val="000F565F"/>
    <w:rsid w:val="00126B54"/>
    <w:rsid w:val="00130468"/>
    <w:rsid w:val="001456F9"/>
    <w:rsid w:val="00155990"/>
    <w:rsid w:val="00165D9E"/>
    <w:rsid w:val="00194BF7"/>
    <w:rsid w:val="00195AA9"/>
    <w:rsid w:val="001963C3"/>
    <w:rsid w:val="001965A1"/>
    <w:rsid w:val="001B11C6"/>
    <w:rsid w:val="001B3952"/>
    <w:rsid w:val="001C62AA"/>
    <w:rsid w:val="001D250E"/>
    <w:rsid w:val="001F3817"/>
    <w:rsid w:val="001F4D04"/>
    <w:rsid w:val="0020267F"/>
    <w:rsid w:val="00204CCF"/>
    <w:rsid w:val="002123BC"/>
    <w:rsid w:val="00213CEA"/>
    <w:rsid w:val="00223850"/>
    <w:rsid w:val="00224431"/>
    <w:rsid w:val="002346C5"/>
    <w:rsid w:val="002470C3"/>
    <w:rsid w:val="0025065A"/>
    <w:rsid w:val="002518CA"/>
    <w:rsid w:val="0028595A"/>
    <w:rsid w:val="00286E7C"/>
    <w:rsid w:val="002A2A55"/>
    <w:rsid w:val="002C2C8A"/>
    <w:rsid w:val="002E5F83"/>
    <w:rsid w:val="00310F79"/>
    <w:rsid w:val="00326CF8"/>
    <w:rsid w:val="003279FD"/>
    <w:rsid w:val="00332B2F"/>
    <w:rsid w:val="00350A6F"/>
    <w:rsid w:val="00360BA8"/>
    <w:rsid w:val="00385B3A"/>
    <w:rsid w:val="00390B78"/>
    <w:rsid w:val="003C05F0"/>
    <w:rsid w:val="00410AA0"/>
    <w:rsid w:val="00416217"/>
    <w:rsid w:val="00420011"/>
    <w:rsid w:val="00420BE6"/>
    <w:rsid w:val="00445876"/>
    <w:rsid w:val="0045278D"/>
    <w:rsid w:val="00453504"/>
    <w:rsid w:val="00457409"/>
    <w:rsid w:val="004710FC"/>
    <w:rsid w:val="00485981"/>
    <w:rsid w:val="00487937"/>
    <w:rsid w:val="00490EB3"/>
    <w:rsid w:val="00494949"/>
    <w:rsid w:val="004A0A2F"/>
    <w:rsid w:val="004B7E63"/>
    <w:rsid w:val="004C41B3"/>
    <w:rsid w:val="004D784D"/>
    <w:rsid w:val="004E3C6B"/>
    <w:rsid w:val="004F6CE1"/>
    <w:rsid w:val="00503099"/>
    <w:rsid w:val="00505129"/>
    <w:rsid w:val="00514F8B"/>
    <w:rsid w:val="00515211"/>
    <w:rsid w:val="005217D9"/>
    <w:rsid w:val="00534D28"/>
    <w:rsid w:val="005442AD"/>
    <w:rsid w:val="005A115D"/>
    <w:rsid w:val="005C2FB5"/>
    <w:rsid w:val="005D195B"/>
    <w:rsid w:val="005D3621"/>
    <w:rsid w:val="005D7F37"/>
    <w:rsid w:val="005E2BE1"/>
    <w:rsid w:val="005F52D3"/>
    <w:rsid w:val="00606374"/>
    <w:rsid w:val="006242D5"/>
    <w:rsid w:val="006251B9"/>
    <w:rsid w:val="00637401"/>
    <w:rsid w:val="0065545F"/>
    <w:rsid w:val="006B0BD4"/>
    <w:rsid w:val="006B4281"/>
    <w:rsid w:val="006B6246"/>
    <w:rsid w:val="006D252E"/>
    <w:rsid w:val="006D6709"/>
    <w:rsid w:val="006D729B"/>
    <w:rsid w:val="006E443C"/>
    <w:rsid w:val="006F12BB"/>
    <w:rsid w:val="006F2071"/>
    <w:rsid w:val="006F24F1"/>
    <w:rsid w:val="006F5BDA"/>
    <w:rsid w:val="00717789"/>
    <w:rsid w:val="0073148F"/>
    <w:rsid w:val="007516A4"/>
    <w:rsid w:val="00762581"/>
    <w:rsid w:val="0078288A"/>
    <w:rsid w:val="00783ECD"/>
    <w:rsid w:val="007A0D4D"/>
    <w:rsid w:val="007B22BD"/>
    <w:rsid w:val="007B5317"/>
    <w:rsid w:val="007B664C"/>
    <w:rsid w:val="007C114F"/>
    <w:rsid w:val="007C5267"/>
    <w:rsid w:val="007D4191"/>
    <w:rsid w:val="007E30D4"/>
    <w:rsid w:val="007E416A"/>
    <w:rsid w:val="0080556A"/>
    <w:rsid w:val="00811D4D"/>
    <w:rsid w:val="00812752"/>
    <w:rsid w:val="00816C79"/>
    <w:rsid w:val="00844B9A"/>
    <w:rsid w:val="00845D16"/>
    <w:rsid w:val="0086226B"/>
    <w:rsid w:val="00865241"/>
    <w:rsid w:val="00874EBE"/>
    <w:rsid w:val="00886E69"/>
    <w:rsid w:val="008A5747"/>
    <w:rsid w:val="008B79AB"/>
    <w:rsid w:val="008D2E15"/>
    <w:rsid w:val="008D3342"/>
    <w:rsid w:val="008E1C0B"/>
    <w:rsid w:val="008E768D"/>
    <w:rsid w:val="00903483"/>
    <w:rsid w:val="0090483A"/>
    <w:rsid w:val="009049EF"/>
    <w:rsid w:val="009162B5"/>
    <w:rsid w:val="00921F2A"/>
    <w:rsid w:val="00926945"/>
    <w:rsid w:val="00931BB6"/>
    <w:rsid w:val="00947CD7"/>
    <w:rsid w:val="009533B2"/>
    <w:rsid w:val="0095430C"/>
    <w:rsid w:val="00974432"/>
    <w:rsid w:val="00994DF7"/>
    <w:rsid w:val="00996A6B"/>
    <w:rsid w:val="009A07E2"/>
    <w:rsid w:val="009B3112"/>
    <w:rsid w:val="009C5C9D"/>
    <w:rsid w:val="009D1FD0"/>
    <w:rsid w:val="009D3CE2"/>
    <w:rsid w:val="009D721C"/>
    <w:rsid w:val="009E312C"/>
    <w:rsid w:val="00A07030"/>
    <w:rsid w:val="00A07598"/>
    <w:rsid w:val="00A366E0"/>
    <w:rsid w:val="00A60A8B"/>
    <w:rsid w:val="00A764AC"/>
    <w:rsid w:val="00A92D5C"/>
    <w:rsid w:val="00A9494C"/>
    <w:rsid w:val="00AC2742"/>
    <w:rsid w:val="00B00C56"/>
    <w:rsid w:val="00B049B7"/>
    <w:rsid w:val="00B07B9D"/>
    <w:rsid w:val="00B149DF"/>
    <w:rsid w:val="00B157C2"/>
    <w:rsid w:val="00B2420A"/>
    <w:rsid w:val="00B361FB"/>
    <w:rsid w:val="00B553DA"/>
    <w:rsid w:val="00B64908"/>
    <w:rsid w:val="00B70DD3"/>
    <w:rsid w:val="00B9085A"/>
    <w:rsid w:val="00B91C2D"/>
    <w:rsid w:val="00B95896"/>
    <w:rsid w:val="00BA6051"/>
    <w:rsid w:val="00BA69CF"/>
    <w:rsid w:val="00BB6E3B"/>
    <w:rsid w:val="00BD4658"/>
    <w:rsid w:val="00BD60E0"/>
    <w:rsid w:val="00BD7B69"/>
    <w:rsid w:val="00BE7253"/>
    <w:rsid w:val="00BE7492"/>
    <w:rsid w:val="00C058B8"/>
    <w:rsid w:val="00C11A95"/>
    <w:rsid w:val="00C2376E"/>
    <w:rsid w:val="00C37552"/>
    <w:rsid w:val="00C433F1"/>
    <w:rsid w:val="00C6017A"/>
    <w:rsid w:val="00C60C0C"/>
    <w:rsid w:val="00C61FB3"/>
    <w:rsid w:val="00C64903"/>
    <w:rsid w:val="00C6732C"/>
    <w:rsid w:val="00C73DD5"/>
    <w:rsid w:val="00C75470"/>
    <w:rsid w:val="00C85078"/>
    <w:rsid w:val="00CC0A17"/>
    <w:rsid w:val="00CC7A3B"/>
    <w:rsid w:val="00CE6A3C"/>
    <w:rsid w:val="00D22F3F"/>
    <w:rsid w:val="00D231B1"/>
    <w:rsid w:val="00D24630"/>
    <w:rsid w:val="00D34E01"/>
    <w:rsid w:val="00D36AB0"/>
    <w:rsid w:val="00D42C9E"/>
    <w:rsid w:val="00D452CA"/>
    <w:rsid w:val="00D52CBE"/>
    <w:rsid w:val="00D52FBA"/>
    <w:rsid w:val="00D7203A"/>
    <w:rsid w:val="00D73EF6"/>
    <w:rsid w:val="00D81B11"/>
    <w:rsid w:val="00D90B1F"/>
    <w:rsid w:val="00D93A0B"/>
    <w:rsid w:val="00D94463"/>
    <w:rsid w:val="00D96998"/>
    <w:rsid w:val="00DB7A41"/>
    <w:rsid w:val="00DD1904"/>
    <w:rsid w:val="00DE0B35"/>
    <w:rsid w:val="00DE5D72"/>
    <w:rsid w:val="00E25AAD"/>
    <w:rsid w:val="00E33556"/>
    <w:rsid w:val="00E46B07"/>
    <w:rsid w:val="00E47B0C"/>
    <w:rsid w:val="00E62344"/>
    <w:rsid w:val="00E6387A"/>
    <w:rsid w:val="00E700F0"/>
    <w:rsid w:val="00E70B48"/>
    <w:rsid w:val="00E75BF1"/>
    <w:rsid w:val="00E76239"/>
    <w:rsid w:val="00E83B89"/>
    <w:rsid w:val="00E94EEC"/>
    <w:rsid w:val="00EA40F9"/>
    <w:rsid w:val="00EA54FF"/>
    <w:rsid w:val="00ED4C7F"/>
    <w:rsid w:val="00EE0D33"/>
    <w:rsid w:val="00EE7E7C"/>
    <w:rsid w:val="00EF3487"/>
    <w:rsid w:val="00F2103D"/>
    <w:rsid w:val="00F2321A"/>
    <w:rsid w:val="00F261E8"/>
    <w:rsid w:val="00F334A6"/>
    <w:rsid w:val="00F37D7F"/>
    <w:rsid w:val="00F43A50"/>
    <w:rsid w:val="00F4705D"/>
    <w:rsid w:val="00F54FA5"/>
    <w:rsid w:val="00F62D0A"/>
    <w:rsid w:val="00F82728"/>
    <w:rsid w:val="00F94C70"/>
    <w:rsid w:val="00F97B24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5EC73"/>
  <w15:chartTrackingRefBased/>
  <w15:docId w15:val="{FD22930D-334D-4972-8C72-B5A2ED32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21A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73DD5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49EF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2B2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2B2F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32B2F"/>
    <w:rPr>
      <w:vertAlign w:val="superscript"/>
    </w:rPr>
  </w:style>
  <w:style w:type="table" w:customStyle="1" w:styleId="TableGrid7">
    <w:name w:val="Table Grid7"/>
    <w:basedOn w:val="TableNormal"/>
    <w:next w:val="TableGrid"/>
    <w:uiPriority w:val="39"/>
    <w:rsid w:val="008D3342"/>
    <w:rPr>
      <w:rFonts w:ascii="Arial" w:eastAsia="Arial" w:hAnsi="Arial" w:cs="Arial"/>
      <w:sz w:val="22"/>
      <w:szCs w:val="22"/>
      <w:lang w:val="en" w:eastAsia="en-GB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4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mas\Desktop\UKLO\1%20taking%20the%20problems%20and%20turning%20it%20into%20UKLO%20style\Example%20Template\template%20UKLO%20Sty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09D35-0F92-4BE7-8C7A-852B66F44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UKLO Style</Template>
  <TotalTime>60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Simi Hellsten</cp:lastModifiedBy>
  <cp:revision>22</cp:revision>
  <dcterms:created xsi:type="dcterms:W3CDTF">2022-03-12T20:08:00Z</dcterms:created>
  <dcterms:modified xsi:type="dcterms:W3CDTF">2022-04-07T15:54:00Z</dcterms:modified>
</cp:coreProperties>
</file>
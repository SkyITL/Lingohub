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C5B36" w14:textId="7B3A25EA" w:rsidR="00BA76D1" w:rsidRDefault="009E25FC" w:rsidP="00BA76D1">
      <w:pPr>
        <w:pStyle w:val="Title"/>
        <w:rPr>
          <w:color w:val="5B9BD5" w:themeColor="accent1"/>
        </w:rPr>
      </w:pPr>
      <w:r>
        <w:rPr>
          <w:color w:val="5B9BD5" w:themeColor="accent1"/>
        </w:rPr>
        <w:t>Foundation</w:t>
      </w:r>
      <w:r w:rsidR="00BA76D1">
        <w:rPr>
          <w:color w:val="5B9BD5" w:themeColor="accent1"/>
        </w:rPr>
        <w:t xml:space="preserve"> level</w:t>
      </w:r>
    </w:p>
    <w:p w14:paraId="7E985797" w14:textId="00DDB4A8" w:rsidR="00BA76D1" w:rsidRDefault="00BA76D1" w:rsidP="00BA76D1">
      <w:r>
        <w:t xml:space="preserve">At this level, the competition consists of Problems </w:t>
      </w:r>
      <w:r w:rsidR="00A111F5">
        <w:t>2</w:t>
      </w:r>
      <w:r>
        <w:t>-</w:t>
      </w:r>
      <w:r w:rsidR="00A111F5">
        <w:t>5</w:t>
      </w:r>
      <w:r>
        <w:t xml:space="preserve"> in the following list</w:t>
      </w:r>
      <w:r w:rsidR="007E76EB">
        <w:t>:</w:t>
      </w:r>
    </w:p>
    <w:p w14:paraId="46064731" w14:textId="77777777" w:rsidR="00B90E69" w:rsidRPr="00A111F5" w:rsidRDefault="00B90E69" w:rsidP="00B90E69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A111F5">
        <w:rPr>
          <w:color w:val="000000" w:themeColor="text1"/>
        </w:rPr>
        <w:t>1. Swedish</w:t>
      </w:r>
    </w:p>
    <w:p w14:paraId="79E5FE49" w14:textId="77777777" w:rsidR="00B90E69" w:rsidRPr="00A111F5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A111F5">
        <w:rPr>
          <w:color w:val="5B9BD5" w:themeColor="accent1"/>
        </w:rPr>
        <w:t>2. Buhid</w:t>
      </w:r>
    </w:p>
    <w:p w14:paraId="07592E69" w14:textId="77777777" w:rsidR="00B90E69" w:rsidRPr="00A111F5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A111F5">
        <w:rPr>
          <w:color w:val="5B9BD5" w:themeColor="accent1"/>
        </w:rPr>
        <w:t>3. Italian</w:t>
      </w:r>
    </w:p>
    <w:p w14:paraId="0356173D" w14:textId="77777777" w:rsidR="00B90E69" w:rsidRPr="00A111F5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A111F5">
        <w:rPr>
          <w:color w:val="5B9BD5" w:themeColor="accent1"/>
        </w:rPr>
        <w:t>4. Maltese</w:t>
      </w:r>
    </w:p>
    <w:p w14:paraId="18C62F44" w14:textId="77777777" w:rsidR="00B90E69" w:rsidRPr="00A111F5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A111F5">
        <w:rPr>
          <w:color w:val="5B9BD5" w:themeColor="accent1"/>
        </w:rPr>
        <w:t>5. Arhuaco</w:t>
      </w:r>
    </w:p>
    <w:p w14:paraId="06100EB6" w14:textId="77777777" w:rsidR="00B90E69" w:rsidRDefault="00B90E69" w:rsidP="00B90E69">
      <w:pPr>
        <w:pStyle w:val="ListParagraph"/>
        <w:numPr>
          <w:ilvl w:val="0"/>
          <w:numId w:val="7"/>
        </w:numPr>
      </w:pPr>
      <w:r>
        <w:t>6. Bislama</w:t>
      </w:r>
    </w:p>
    <w:p w14:paraId="311108C7" w14:textId="77777777" w:rsidR="00B90E69" w:rsidRDefault="00B90E69" w:rsidP="00B90E69">
      <w:pPr>
        <w:pStyle w:val="ListParagraph"/>
        <w:numPr>
          <w:ilvl w:val="0"/>
          <w:numId w:val="7"/>
        </w:numPr>
      </w:pPr>
      <w:r>
        <w:t>7. Korowai and Haruai</w:t>
      </w:r>
    </w:p>
    <w:p w14:paraId="758A77A8" w14:textId="77777777" w:rsidR="00B90E69" w:rsidRDefault="00B90E69" w:rsidP="00B90E69">
      <w:pPr>
        <w:pStyle w:val="ListParagraph"/>
        <w:numPr>
          <w:ilvl w:val="0"/>
          <w:numId w:val="7"/>
        </w:numPr>
      </w:pPr>
      <w:r>
        <w:t>8. Zuni</w:t>
      </w:r>
    </w:p>
    <w:p w14:paraId="5C1D5F2A" w14:textId="77777777" w:rsidR="00B90E69" w:rsidRDefault="00B90E69" w:rsidP="00B90E69">
      <w:pPr>
        <w:pStyle w:val="ListParagraph"/>
        <w:numPr>
          <w:ilvl w:val="0"/>
          <w:numId w:val="7"/>
        </w:numPr>
      </w:pPr>
      <w:r>
        <w:t>9. Tseltal</w:t>
      </w:r>
    </w:p>
    <w:p w14:paraId="6DD8C744" w14:textId="77777777" w:rsidR="00B90E69" w:rsidRPr="00BA76D1" w:rsidRDefault="00B90E69" w:rsidP="00B90E69">
      <w:pPr>
        <w:pStyle w:val="ListParagraph"/>
        <w:numPr>
          <w:ilvl w:val="0"/>
          <w:numId w:val="7"/>
        </w:numPr>
      </w:pPr>
      <w:r>
        <w:t>10. Mazateco</w:t>
      </w:r>
    </w:p>
    <w:p w14:paraId="2BC71557" w14:textId="4BD146B9" w:rsidR="004472C7" w:rsidRPr="00BD6564" w:rsidRDefault="00893592" w:rsidP="00BD6564">
      <w:pPr>
        <w:rPr>
          <w:b/>
          <w:bCs/>
          <w:color w:val="5B9BD5" w:themeColor="accent1"/>
        </w:rPr>
      </w:pPr>
      <w:r>
        <w:t xml:space="preserve">Each problem includes spaces where you can write the answers, so you need to return the </w:t>
      </w:r>
      <w:r w:rsidR="009A099C">
        <w:t>whole file</w:t>
      </w:r>
      <w:r>
        <w:t xml:space="preserve"> to your teacher. </w:t>
      </w:r>
      <w:r w:rsidRPr="00893592">
        <w:rPr>
          <w:b/>
          <w:bCs/>
          <w:color w:val="5B9BD5" w:themeColor="accent1"/>
        </w:rPr>
        <w:t>Please make sure you include your name on</w:t>
      </w:r>
      <w:r w:rsidR="00920C99">
        <w:rPr>
          <w:b/>
          <w:bCs/>
          <w:color w:val="5B9BD5" w:themeColor="accent1"/>
        </w:rPr>
        <w:t xml:space="preserve"> at least some of</w:t>
      </w:r>
      <w:r w:rsidRPr="00893592">
        <w:rPr>
          <w:b/>
          <w:bCs/>
          <w:color w:val="5B9BD5" w:themeColor="accent1"/>
        </w:rPr>
        <w:t xml:space="preserve"> the </w:t>
      </w:r>
      <w:r w:rsidR="009A099C">
        <w:rPr>
          <w:b/>
          <w:bCs/>
          <w:color w:val="5B9BD5" w:themeColor="accent1"/>
        </w:rPr>
        <w:t>page</w:t>
      </w:r>
      <w:r w:rsidRPr="00893592">
        <w:rPr>
          <w:b/>
          <w:bCs/>
          <w:color w:val="5B9BD5" w:themeColor="accent1"/>
        </w:rPr>
        <w:t>s!</w:t>
      </w:r>
    </w:p>
    <w:p w14:paraId="6E9BCE80" w14:textId="4B5234F9" w:rsidR="00C64903" w:rsidRDefault="00B95360" w:rsidP="004472C7">
      <w:pPr>
        <w:spacing w:after="0" w:line="240" w:lineRule="auto"/>
      </w:pPr>
      <w:r>
        <w:t xml:space="preserve">We hope you enjoy exploring the fascinating world of language. Remember that if you don't immediately see a way into a problem, it's because you're looking in the wrong place. Keep looking at it from different angles, and you'll get there. </w:t>
      </w:r>
    </w:p>
    <w:p w14:paraId="1B00A5D6" w14:textId="02E6C07D" w:rsidR="00B95360" w:rsidRDefault="00B95360">
      <w:pPr>
        <w:spacing w:after="0" w:line="240" w:lineRule="auto"/>
      </w:pPr>
    </w:p>
    <w:p w14:paraId="5FA0027C" w14:textId="23527431" w:rsidR="00F87FD2" w:rsidRPr="00C64903" w:rsidRDefault="00F87FD2" w:rsidP="009A099C">
      <w:pPr>
        <w:spacing w:after="0" w:line="240" w:lineRule="auto"/>
      </w:pPr>
      <w:r>
        <w:t xml:space="preserve">Good luck! </w:t>
      </w:r>
    </w:p>
    <w:sectPr w:rsidR="00F87FD2" w:rsidRPr="00C6490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1AB74" w14:textId="77777777" w:rsidR="00D0453B" w:rsidRDefault="00D0453B" w:rsidP="00EE0D33">
      <w:pPr>
        <w:spacing w:after="0" w:line="240" w:lineRule="auto"/>
      </w:pPr>
      <w:r>
        <w:separator/>
      </w:r>
    </w:p>
  </w:endnote>
  <w:endnote w:type="continuationSeparator" w:id="0">
    <w:p w14:paraId="38A5A087" w14:textId="77777777" w:rsidR="00D0453B" w:rsidRDefault="00D0453B" w:rsidP="00EE0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43D17" w14:textId="77777777" w:rsidR="00D0453B" w:rsidRDefault="00D0453B" w:rsidP="00EE0D33">
      <w:pPr>
        <w:spacing w:after="0" w:line="240" w:lineRule="auto"/>
      </w:pPr>
      <w:r>
        <w:separator/>
      </w:r>
    </w:p>
  </w:footnote>
  <w:footnote w:type="continuationSeparator" w:id="0">
    <w:p w14:paraId="36A82D16" w14:textId="77777777" w:rsidR="00D0453B" w:rsidRDefault="00D0453B" w:rsidP="00EE0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6C824" w14:textId="77777777" w:rsidR="00EE0D33" w:rsidRDefault="00EE0D33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508"/>
      <w:gridCol w:w="1508"/>
    </w:tblGrid>
    <w:tr w:rsidR="00D36AB0" w14:paraId="5EC90B5E" w14:textId="77777777" w:rsidTr="009E312C">
      <w:tc>
        <w:tcPr>
          <w:tcW w:w="7508" w:type="dxa"/>
        </w:tcPr>
        <w:p w14:paraId="6768C559" w14:textId="11263CED" w:rsidR="00D36AB0" w:rsidRPr="00D36AB0" w:rsidRDefault="00D36AB0" w:rsidP="00D36AB0"/>
      </w:tc>
      <w:tc>
        <w:tcPr>
          <w:tcW w:w="1508" w:type="dxa"/>
        </w:tcPr>
        <w:p w14:paraId="3967D0FB" w14:textId="77777777" w:rsidR="00D36AB0" w:rsidRDefault="00D36AB0" w:rsidP="00D36AB0">
          <w:pPr>
            <w:rPr>
              <w:noProof/>
            </w:rPr>
          </w:pPr>
        </w:p>
      </w:tc>
    </w:tr>
    <w:tr w:rsidR="00D36AB0" w14:paraId="58774000" w14:textId="77777777" w:rsidTr="009E312C">
      <w:tc>
        <w:tcPr>
          <w:tcW w:w="7508" w:type="dxa"/>
        </w:tcPr>
        <w:p w14:paraId="61C5FB59" w14:textId="0AFF3832" w:rsidR="00D36AB0" w:rsidRPr="00D36AB0" w:rsidRDefault="00D36AB0" w:rsidP="00D36AB0">
          <w:pPr>
            <w:jc w:val="center"/>
            <w:rPr>
              <w:rStyle w:val="TitleChar"/>
              <w:rFonts w:eastAsia="Calibri"/>
              <w:sz w:val="40"/>
              <w:szCs w:val="40"/>
            </w:rPr>
          </w:pPr>
          <w:r w:rsidRPr="00D36AB0">
            <w:rPr>
              <w:sz w:val="40"/>
              <w:szCs w:val="40"/>
            </w:rPr>
            <w:t>The UK Linguistics Olympiad   20</w:t>
          </w:r>
          <w:r w:rsidR="006F12BB">
            <w:rPr>
              <w:sz w:val="40"/>
              <w:szCs w:val="40"/>
            </w:rPr>
            <w:t>2</w:t>
          </w:r>
          <w:r w:rsidR="00D940C5">
            <w:rPr>
              <w:sz w:val="40"/>
              <w:szCs w:val="40"/>
            </w:rPr>
            <w:t>2</w:t>
          </w:r>
        </w:p>
        <w:p w14:paraId="03487C3F" w14:textId="77777777" w:rsidR="00D36AB0" w:rsidRPr="00D36AB0" w:rsidRDefault="00D36AB0" w:rsidP="00D36AB0">
          <w:pPr>
            <w:jc w:val="center"/>
            <w:rPr>
              <w:rStyle w:val="TitleChar"/>
              <w:rFonts w:ascii="Calibri" w:eastAsia="Calibri" w:hAnsi="Calibri"/>
              <w:spacing w:val="0"/>
              <w:kern w:val="0"/>
              <w:sz w:val="22"/>
              <w:szCs w:val="22"/>
            </w:rPr>
          </w:pPr>
          <w:r w:rsidRPr="00D36AB0">
            <w:rPr>
              <w:sz w:val="40"/>
              <w:szCs w:val="40"/>
            </w:rPr>
            <w:t>Round 1</w:t>
          </w:r>
        </w:p>
      </w:tc>
      <w:tc>
        <w:tcPr>
          <w:tcW w:w="1508" w:type="dxa"/>
        </w:tcPr>
        <w:p w14:paraId="0ED33A7B" w14:textId="77777777" w:rsidR="00D36AB0" w:rsidRDefault="00D36AB0" w:rsidP="00D36AB0">
          <w:pPr>
            <w:rPr>
              <w:rStyle w:val="TitleChar"/>
              <w:rFonts w:eastAsia="Calibri"/>
            </w:rPr>
          </w:pPr>
          <w:r>
            <w:rPr>
              <w:noProof/>
            </w:rPr>
            <w:drawing>
              <wp:inline distT="0" distB="0" distL="0" distR="0" wp14:anchorId="7151A755" wp14:editId="648D6408">
                <wp:extent cx="776605" cy="812280"/>
                <wp:effectExtent l="0" t="0" r="4445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20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586" cy="828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1DF1D22" w14:textId="77777777" w:rsidR="00EE0D33" w:rsidRDefault="00EE0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01885"/>
    <w:multiLevelType w:val="hybridMultilevel"/>
    <w:tmpl w:val="B8FC3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E2C11"/>
    <w:multiLevelType w:val="hybridMultilevel"/>
    <w:tmpl w:val="9FE48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E229C"/>
    <w:multiLevelType w:val="hybridMultilevel"/>
    <w:tmpl w:val="EED04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D4C1A"/>
    <w:multiLevelType w:val="hybridMultilevel"/>
    <w:tmpl w:val="E2EAE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344FE7"/>
    <w:multiLevelType w:val="hybridMultilevel"/>
    <w:tmpl w:val="3E56E632"/>
    <w:lvl w:ilvl="0" w:tplc="860C018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E36F3A"/>
    <w:multiLevelType w:val="hybridMultilevel"/>
    <w:tmpl w:val="86805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7D7FD3"/>
    <w:multiLevelType w:val="hybridMultilevel"/>
    <w:tmpl w:val="400459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550041"/>
    <w:multiLevelType w:val="hybridMultilevel"/>
    <w:tmpl w:val="CAAA8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892"/>
    <w:rsid w:val="00016048"/>
    <w:rsid w:val="00025FF0"/>
    <w:rsid w:val="00031056"/>
    <w:rsid w:val="00041C21"/>
    <w:rsid w:val="0004613C"/>
    <w:rsid w:val="000B1C44"/>
    <w:rsid w:val="000F565F"/>
    <w:rsid w:val="00126B54"/>
    <w:rsid w:val="00130468"/>
    <w:rsid w:val="00155990"/>
    <w:rsid w:val="00165D9E"/>
    <w:rsid w:val="00194BF7"/>
    <w:rsid w:val="00195AA9"/>
    <w:rsid w:val="001963C3"/>
    <w:rsid w:val="001C62AA"/>
    <w:rsid w:val="001F3817"/>
    <w:rsid w:val="001F4D04"/>
    <w:rsid w:val="0020267F"/>
    <w:rsid w:val="00213CEA"/>
    <w:rsid w:val="00223850"/>
    <w:rsid w:val="00224431"/>
    <w:rsid w:val="002E5F83"/>
    <w:rsid w:val="002F641C"/>
    <w:rsid w:val="00326CF8"/>
    <w:rsid w:val="00350A6F"/>
    <w:rsid w:val="00360BA8"/>
    <w:rsid w:val="00385B3A"/>
    <w:rsid w:val="00390B78"/>
    <w:rsid w:val="00410AA0"/>
    <w:rsid w:val="00420BE6"/>
    <w:rsid w:val="004472C7"/>
    <w:rsid w:val="0045278D"/>
    <w:rsid w:val="004710FC"/>
    <w:rsid w:val="00485981"/>
    <w:rsid w:val="00487937"/>
    <w:rsid w:val="004A0A2F"/>
    <w:rsid w:val="004D784D"/>
    <w:rsid w:val="00514F8B"/>
    <w:rsid w:val="00515211"/>
    <w:rsid w:val="005217D9"/>
    <w:rsid w:val="00534D28"/>
    <w:rsid w:val="005A115D"/>
    <w:rsid w:val="005B0D24"/>
    <w:rsid w:val="005C2FB5"/>
    <w:rsid w:val="00606374"/>
    <w:rsid w:val="006242D5"/>
    <w:rsid w:val="006251B9"/>
    <w:rsid w:val="0065545F"/>
    <w:rsid w:val="006B0892"/>
    <w:rsid w:val="006B0BD4"/>
    <w:rsid w:val="006B4281"/>
    <w:rsid w:val="006B6246"/>
    <w:rsid w:val="006D252E"/>
    <w:rsid w:val="006F12BB"/>
    <w:rsid w:val="006F5BDA"/>
    <w:rsid w:val="00717789"/>
    <w:rsid w:val="0072690A"/>
    <w:rsid w:val="0078288A"/>
    <w:rsid w:val="00783ECD"/>
    <w:rsid w:val="007A0D4D"/>
    <w:rsid w:val="007B22BD"/>
    <w:rsid w:val="007B5317"/>
    <w:rsid w:val="007C5267"/>
    <w:rsid w:val="007E30D4"/>
    <w:rsid w:val="007E416A"/>
    <w:rsid w:val="007E76EB"/>
    <w:rsid w:val="008119C9"/>
    <w:rsid w:val="00833AC0"/>
    <w:rsid w:val="00844B9A"/>
    <w:rsid w:val="00863202"/>
    <w:rsid w:val="00865241"/>
    <w:rsid w:val="00874EBE"/>
    <w:rsid w:val="00886E69"/>
    <w:rsid w:val="00893592"/>
    <w:rsid w:val="008D2E15"/>
    <w:rsid w:val="008E1C0B"/>
    <w:rsid w:val="008E768D"/>
    <w:rsid w:val="00920C99"/>
    <w:rsid w:val="00931BB6"/>
    <w:rsid w:val="00947CD7"/>
    <w:rsid w:val="0095430C"/>
    <w:rsid w:val="00967E9F"/>
    <w:rsid w:val="009A07E2"/>
    <w:rsid w:val="009A099C"/>
    <w:rsid w:val="009B3112"/>
    <w:rsid w:val="009C5C9D"/>
    <w:rsid w:val="009D721C"/>
    <w:rsid w:val="009E25FC"/>
    <w:rsid w:val="009E312C"/>
    <w:rsid w:val="00A01F88"/>
    <w:rsid w:val="00A07030"/>
    <w:rsid w:val="00A111F5"/>
    <w:rsid w:val="00A764AC"/>
    <w:rsid w:val="00A92D5C"/>
    <w:rsid w:val="00AC2742"/>
    <w:rsid w:val="00B00C56"/>
    <w:rsid w:val="00B07B9D"/>
    <w:rsid w:val="00B149DF"/>
    <w:rsid w:val="00B157C2"/>
    <w:rsid w:val="00B553DA"/>
    <w:rsid w:val="00B70DD3"/>
    <w:rsid w:val="00B90E69"/>
    <w:rsid w:val="00B91C2D"/>
    <w:rsid w:val="00B95360"/>
    <w:rsid w:val="00BA6051"/>
    <w:rsid w:val="00BA69CF"/>
    <w:rsid w:val="00BA76D1"/>
    <w:rsid w:val="00BD4658"/>
    <w:rsid w:val="00BD60E0"/>
    <w:rsid w:val="00BD6564"/>
    <w:rsid w:val="00BD7B69"/>
    <w:rsid w:val="00BE7492"/>
    <w:rsid w:val="00C11A95"/>
    <w:rsid w:val="00C6017A"/>
    <w:rsid w:val="00C60C0C"/>
    <w:rsid w:val="00C64903"/>
    <w:rsid w:val="00C6732C"/>
    <w:rsid w:val="00C75470"/>
    <w:rsid w:val="00C85078"/>
    <w:rsid w:val="00CC0A17"/>
    <w:rsid w:val="00CC7A3B"/>
    <w:rsid w:val="00D0453B"/>
    <w:rsid w:val="00D16F43"/>
    <w:rsid w:val="00D231B1"/>
    <w:rsid w:val="00D24630"/>
    <w:rsid w:val="00D34E01"/>
    <w:rsid w:val="00D36AB0"/>
    <w:rsid w:val="00D452CA"/>
    <w:rsid w:val="00D7203A"/>
    <w:rsid w:val="00D81B11"/>
    <w:rsid w:val="00D90B1F"/>
    <w:rsid w:val="00D93A0B"/>
    <w:rsid w:val="00D940C5"/>
    <w:rsid w:val="00D94463"/>
    <w:rsid w:val="00D96998"/>
    <w:rsid w:val="00DB7A41"/>
    <w:rsid w:val="00DE5D72"/>
    <w:rsid w:val="00E33556"/>
    <w:rsid w:val="00E47B0C"/>
    <w:rsid w:val="00E700F0"/>
    <w:rsid w:val="00E70B48"/>
    <w:rsid w:val="00E75BF1"/>
    <w:rsid w:val="00E83B89"/>
    <w:rsid w:val="00EA40F9"/>
    <w:rsid w:val="00EA54FF"/>
    <w:rsid w:val="00ED4C7F"/>
    <w:rsid w:val="00EE0D33"/>
    <w:rsid w:val="00EE7E7C"/>
    <w:rsid w:val="00F2103D"/>
    <w:rsid w:val="00F261E8"/>
    <w:rsid w:val="00F27EF7"/>
    <w:rsid w:val="00F37D7F"/>
    <w:rsid w:val="00F43A50"/>
    <w:rsid w:val="00F4705D"/>
    <w:rsid w:val="00F62D0A"/>
    <w:rsid w:val="00F82728"/>
    <w:rsid w:val="00F87FD2"/>
    <w:rsid w:val="00F94C70"/>
    <w:rsid w:val="00FF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65022"/>
  <w15:chartTrackingRefBased/>
  <w15:docId w15:val="{B5D035BB-D622-4DBB-BD9A-925E12BA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21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374"/>
    <w:pPr>
      <w:outlineLvl w:val="1"/>
    </w:pPr>
    <w:rPr>
      <w:b/>
      <w:color w:val="5B9BD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D33"/>
  </w:style>
  <w:style w:type="paragraph" w:styleId="Footer">
    <w:name w:val="footer"/>
    <w:basedOn w:val="Normal"/>
    <w:link w:val="Foot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D33"/>
  </w:style>
  <w:style w:type="paragraph" w:styleId="Title">
    <w:name w:val="Title"/>
    <w:basedOn w:val="Normal"/>
    <w:next w:val="Normal"/>
    <w:link w:val="TitleChar"/>
    <w:uiPriority w:val="10"/>
    <w:qFormat/>
    <w:rsid w:val="00EE0D3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EE0D3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Heading2Char">
    <w:name w:val="Heading 2 Char"/>
    <w:link w:val="Heading2"/>
    <w:uiPriority w:val="9"/>
    <w:rsid w:val="00606374"/>
    <w:rPr>
      <w:b/>
      <w:color w:val="5B9BD5"/>
      <w:sz w:val="28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152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table" w:styleId="TableGrid">
    <w:name w:val="Table Grid"/>
    <w:basedOn w:val="TableNormal"/>
    <w:uiPriority w:val="39"/>
    <w:rsid w:val="00D36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54FF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2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2BB"/>
    <w:rPr>
      <w:rFonts w:ascii="Segoe UI" w:hAnsi="Segoe UI" w:cs="Segoe UI"/>
      <w:sz w:val="18"/>
      <w:szCs w:val="18"/>
      <w:lang w:eastAsia="en-US"/>
    </w:rPr>
  </w:style>
  <w:style w:type="paragraph" w:styleId="NoSpacing">
    <w:name w:val="No Spacing"/>
    <w:uiPriority w:val="1"/>
    <w:qFormat/>
    <w:rsid w:val="00BA76D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Docs\education\UKLO\2021\problems\0%20R1%20final\old\prepared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Hudson, Richard</cp:lastModifiedBy>
  <cp:revision>4</cp:revision>
  <cp:lastPrinted>2021-01-28T12:55:00Z</cp:lastPrinted>
  <dcterms:created xsi:type="dcterms:W3CDTF">2022-02-01T23:40:00Z</dcterms:created>
  <dcterms:modified xsi:type="dcterms:W3CDTF">2022-02-02T16:03:00Z</dcterms:modified>
</cp:coreProperties>
</file>